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607625BA">
                <wp:simplePos x="0" y="0"/>
                <wp:positionH relativeFrom="column">
                  <wp:posOffset>-203835</wp:posOffset>
                </wp:positionH>
                <wp:positionV relativeFrom="page">
                  <wp:posOffset>933450</wp:posOffset>
                </wp:positionV>
                <wp:extent cx="3938905" cy="8810625"/>
                <wp:effectExtent l="0" t="0" r="4445" b="9525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810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3D8CF" id="Rectángulo 3" o:spid="_x0000_s1026" alt="rectángulo blanco para texto en portada" style="position:absolute;margin-left:-16.05pt;margin-top:73.5pt;width:310.15pt;height:693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58D52975">
                      <wp:extent cx="3528695" cy="1722783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22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C45830" w14:textId="320E4719" w:rsidR="00D077E9" w:rsidRDefault="001907F3" w:rsidP="00D077E9">
                                  <w:pPr>
                                    <w:pStyle w:val="Ttulo"/>
                                    <w:spacing w:after="0"/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Cambridge Academy</w:t>
                                  </w:r>
                                </w:p>
                                <w:p w14:paraId="164157A1" w14:textId="63CA6DC9" w:rsidR="00CD528B" w:rsidRPr="00D86945" w:rsidRDefault="00CD528B" w:rsidP="00D077E9">
                                  <w:pPr>
                                    <w:pStyle w:val="Ttulo"/>
                                    <w:spacing w:after="0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Sprint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" filled="f" stroked="f" strokeweight=".5pt">
                      <v:textbox>
                        <w:txbxContent>
                          <w:p w14:paraId="72C45830" w14:textId="320E4719" w:rsidR="00D077E9" w:rsidRDefault="001907F3" w:rsidP="00D077E9">
                            <w:pPr>
                              <w:pStyle w:val="Ttulo"/>
                              <w:spacing w:after="0"/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Cambridge Academy</w:t>
                            </w:r>
                          </w:p>
                          <w:p w14:paraId="164157A1" w14:textId="63CA6DC9" w:rsidR="00CD528B" w:rsidRPr="00D86945" w:rsidRDefault="00CD528B" w:rsidP="00D077E9">
                            <w:pPr>
                              <w:pStyle w:val="Ttulo"/>
                              <w:spacing w:after="0"/>
                            </w:pPr>
                            <w:r>
                              <w:rPr>
                                <w:lang w:bidi="es-ES"/>
                              </w:rPr>
                              <w:t>Sprint 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0B44C896" w:rsidR="00D077E9" w:rsidRDefault="001907F3" w:rsidP="00AB02A7">
            <w:pPr>
              <w:rPr>
                <w:noProof/>
              </w:rPr>
            </w:pPr>
            <w:r>
              <w:rPr>
                <w:noProof/>
              </w:rPr>
              <w:t>Un</w:t>
            </w:r>
            <w:r w:rsidR="00635BB7">
              <w:rPr>
                <w:noProof/>
              </w:rPr>
              <w:t>a aplicación de escritorio donde se emplea</w:t>
            </w:r>
            <w:r>
              <w:rPr>
                <w:noProof/>
              </w:rPr>
              <w:t xml:space="preserve"> gestión académica para Cambridge Academy</w:t>
            </w: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Content>
              <w:p w14:paraId="1DB1C0CE" w14:textId="6BBD2739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635BB7">
                  <w:rPr>
                    <w:rStyle w:val="SubttuloCar"/>
                    <w:b w:val="0"/>
                    <w:noProof/>
                    <w:lang w:bidi="es-ES"/>
                  </w:rPr>
                  <w:t>25 febrero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  <w:r w:rsidR="001907F3">
                  <w:rPr>
                    <w:rStyle w:val="SubttuloCar"/>
                    <w:b w:val="0"/>
                    <w:noProof/>
                    <w:lang w:bidi="es-ES"/>
                  </w:rPr>
                  <w:t xml:space="preserve"> </w:t>
                </w:r>
                <w:r w:rsidR="001907F3">
                  <w:rPr>
                    <w:rStyle w:val="SubttuloCar"/>
                    <w:noProof/>
                  </w:rPr>
                  <w:t>2026</w:t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616C70E" w14:textId="0826ECB7" w:rsidR="00D077E9" w:rsidRDefault="00000000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CEC514602C9C41ABB2694092C63DBD58"/>
                </w:placeholder>
                <w15:appearance w15:val="hidden"/>
              </w:sdtPr>
              <w:sdtContent>
                <w:r w:rsidR="007E3616">
                  <w:rPr>
                    <w:noProof/>
                  </w:rPr>
                  <w:t>VIRTUALFISHES</w:t>
                </w:r>
              </w:sdtContent>
            </w:sdt>
          </w:p>
          <w:p w14:paraId="02DF298C" w14:textId="6B3E0E5F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BD9461F4A18B4E2F958D8FD57C3BFE0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6C39EC">
                  <w:rPr>
                    <w:noProof/>
                  </w:rPr>
                  <w:t>Stiven Mejí</w:t>
                </w:r>
                <w:r w:rsidR="007E3616">
                  <w:rPr>
                    <w:noProof/>
                  </w:rPr>
                  <w:t>a, Miguel Mosquera</w:t>
                </w:r>
                <w:r w:rsidR="006C39EC">
                  <w:rPr>
                    <w:noProof/>
                  </w:rPr>
                  <w:t>, Marvin Santiago Aguiño</w:t>
                </w:r>
              </w:sdtContent>
            </w:sdt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7E1B12F9" w:rsidR="00D077E9" w:rsidRDefault="00537527">
      <w:pPr>
        <w:spacing w:after="200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4E788A8" wp14:editId="61A4A57B">
            <wp:simplePos x="0" y="0"/>
            <wp:positionH relativeFrom="column">
              <wp:posOffset>5511165</wp:posOffset>
            </wp:positionH>
            <wp:positionV relativeFrom="paragraph">
              <wp:posOffset>7299960</wp:posOffset>
            </wp:positionV>
            <wp:extent cx="114300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240" y="21240"/>
                <wp:lineTo x="21240" y="0"/>
                <wp:lineTo x="0" y="0"/>
              </wp:wrapPolygon>
            </wp:wrapTight>
            <wp:docPr id="6599634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4C77A782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E78E7" w14:textId="4E816D6B" w:rsidR="00537527" w:rsidRDefault="00537527" w:rsidP="005375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D330D" id="Rectángulo 2" o:spid="_x0000_s1027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" fillcolor="#34aba2 [3206]" stroked="f" strokeweight="2pt">
                <v:textbox>
                  <w:txbxContent>
                    <w:p w14:paraId="37BE78E7" w14:textId="4E816D6B" w:rsidR="00537527" w:rsidRDefault="00537527" w:rsidP="00537527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54F72519" w14:textId="77777777" w:rsidR="001907F3" w:rsidRDefault="00CD528B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Objetivo</w:t>
      </w:r>
    </w:p>
    <w:p w14:paraId="56790EF7" w14:textId="7A1D66A1" w:rsidR="001907F3" w:rsidRPr="001907F3" w:rsidRDefault="001907F3" w:rsidP="00D077E9">
      <w:pPr>
        <w:pStyle w:val="Ttulo1"/>
        <w:rPr>
          <w:noProof/>
          <w:lang w:bidi="es-ES"/>
        </w:rPr>
      </w:pPr>
      <w:r>
        <w:rPr>
          <w:rFonts w:asciiTheme="minorHAnsi" w:eastAsiaTheme="minorEastAsia" w:hAnsiTheme="minorHAnsi" w:cstheme="minorBidi"/>
          <w:b w:val="0"/>
          <w:noProof/>
          <w:color w:val="082A75" w:themeColor="text2"/>
          <w:kern w:val="0"/>
          <w:sz w:val="28"/>
          <w:szCs w:val="22"/>
          <w:lang w:bidi="es-ES"/>
        </w:rPr>
        <w:t>D</w:t>
      </w:r>
      <w:r w:rsidRPr="001907F3">
        <w:rPr>
          <w:rFonts w:asciiTheme="minorHAnsi" w:eastAsiaTheme="minorEastAsia" w:hAnsiTheme="minorHAnsi" w:cstheme="minorBidi"/>
          <w:b w:val="0"/>
          <w:noProof/>
          <w:color w:val="082A75" w:themeColor="text2"/>
          <w:kern w:val="0"/>
          <w:sz w:val="28"/>
          <w:szCs w:val="22"/>
          <w:lang w:bidi="es-ES"/>
        </w:rPr>
        <w:t>igitalizar y automatizar los procesos de inscripción de estudiantes, administración de cursos y profesores, control de pagos, generación de reportes y gestión de accesos</w:t>
      </w:r>
    </w:p>
    <w:p w14:paraId="3F48546B" w14:textId="6B7083B1" w:rsidR="00CD528B" w:rsidRDefault="00CD528B" w:rsidP="00D077E9">
      <w:pPr>
        <w:pStyle w:val="Ttulo1"/>
      </w:pPr>
      <w:r>
        <w:rPr>
          <w:noProof/>
          <w:lang w:bidi="es-ES"/>
        </w:rPr>
        <w:t xml:space="preserve">Listado de </w:t>
      </w:r>
      <w:r>
        <w:t>Funcionalidades</w:t>
      </w:r>
    </w:p>
    <w:p w14:paraId="30A67580" w14:textId="42CA4947" w:rsidR="001C714F" w:rsidRDefault="00D64D4F" w:rsidP="001C714F">
      <w:pPr>
        <w:pStyle w:val="Contenido"/>
        <w:numPr>
          <w:ilvl w:val="0"/>
          <w:numId w:val="3"/>
        </w:numPr>
      </w:pPr>
      <w:r>
        <w:t>Permitir el registro de entidades como: Estudiantes, Cursos y Profesores.</w:t>
      </w:r>
    </w:p>
    <w:p w14:paraId="40C5E02D" w14:textId="41094A2E" w:rsidR="001C714F" w:rsidRDefault="00D64D4F" w:rsidP="001C714F">
      <w:pPr>
        <w:pStyle w:val="Contenido"/>
        <w:numPr>
          <w:ilvl w:val="0"/>
          <w:numId w:val="3"/>
        </w:numPr>
      </w:pPr>
      <w:r>
        <w:t>Permitir la consulta de información relacionada con entidades como: Estudiantes, Cursos y Profesores.</w:t>
      </w:r>
    </w:p>
    <w:p w14:paraId="27637D25" w14:textId="434F0F09" w:rsidR="001C714F" w:rsidRDefault="00D64D4F" w:rsidP="001C714F">
      <w:pPr>
        <w:pStyle w:val="Contenido"/>
        <w:numPr>
          <w:ilvl w:val="0"/>
          <w:numId w:val="3"/>
        </w:numPr>
      </w:pPr>
      <w:r>
        <w:t>Permitir la modificación de datos de entidades como: Estudiantes, Cursos y Profesores.</w:t>
      </w:r>
    </w:p>
    <w:p w14:paraId="5BC26D6F" w14:textId="41F1AEDD" w:rsidR="001C714F" w:rsidRDefault="00D64D4F" w:rsidP="001C714F">
      <w:pPr>
        <w:pStyle w:val="Contenido"/>
        <w:numPr>
          <w:ilvl w:val="0"/>
          <w:numId w:val="3"/>
        </w:numPr>
      </w:pPr>
      <w:r>
        <w:t>Permitir la eliminación de entidades registradas como: Estudiantes, Cursos y Profesores.</w:t>
      </w:r>
    </w:p>
    <w:p w14:paraId="5630B61C" w14:textId="77777777" w:rsidR="00D64D4F" w:rsidRDefault="00D64D4F" w:rsidP="001C714F">
      <w:pPr>
        <w:pStyle w:val="Contenido"/>
        <w:numPr>
          <w:ilvl w:val="0"/>
          <w:numId w:val="3"/>
        </w:numPr>
      </w:pPr>
      <w:r>
        <w:t>Permitir a los estudiantes inscribirse a cursos disponibles.</w:t>
      </w:r>
    </w:p>
    <w:p w14:paraId="177EEB20" w14:textId="62019093" w:rsidR="001C714F" w:rsidRDefault="00D64D4F" w:rsidP="001C714F">
      <w:pPr>
        <w:pStyle w:val="Contenido"/>
        <w:numPr>
          <w:ilvl w:val="0"/>
          <w:numId w:val="3"/>
        </w:numPr>
      </w:pPr>
      <w:r>
        <w:t xml:space="preserve">Permitir generación de reportes académicos. </w:t>
      </w:r>
    </w:p>
    <w:p w14:paraId="281EE963" w14:textId="11AA7138" w:rsidR="00CD528B" w:rsidRDefault="00CD528B" w:rsidP="00D077E9">
      <w:pPr>
        <w:pStyle w:val="Ttulo1"/>
      </w:pPr>
      <w:r>
        <w:t>Listado de Requisitos Funcionales</w:t>
      </w:r>
    </w:p>
    <w:p w14:paraId="6807735F" w14:textId="77777777" w:rsidR="001907F3" w:rsidRDefault="001907F3" w:rsidP="001C714F">
      <w:pPr>
        <w:pStyle w:val="Contenido"/>
        <w:numPr>
          <w:ilvl w:val="0"/>
          <w:numId w:val="4"/>
        </w:numPr>
      </w:pPr>
      <w:r w:rsidRPr="001907F3">
        <w:t>El sistema debe permitir registrar nuevos estudiantes con nombre, documento y correo.</w:t>
      </w:r>
    </w:p>
    <w:p w14:paraId="545D27FB" w14:textId="77777777" w:rsidR="001907F3" w:rsidRDefault="001907F3" w:rsidP="001C714F">
      <w:pPr>
        <w:pStyle w:val="Contenido"/>
        <w:numPr>
          <w:ilvl w:val="0"/>
          <w:numId w:val="4"/>
        </w:numPr>
      </w:pPr>
      <w:r w:rsidRPr="001907F3">
        <w:t>El sistema debe permitir consultar la lista de estudiantes registrados.</w:t>
      </w:r>
    </w:p>
    <w:p w14:paraId="5A25FE29" w14:textId="77777777" w:rsidR="001907F3" w:rsidRDefault="001907F3" w:rsidP="001C714F">
      <w:pPr>
        <w:pStyle w:val="Contenido"/>
        <w:numPr>
          <w:ilvl w:val="0"/>
          <w:numId w:val="4"/>
        </w:numPr>
      </w:pPr>
      <w:r w:rsidRPr="001907F3">
        <w:t>El sistema debe permitir modificar los datos básicos de un estudiante.</w:t>
      </w:r>
    </w:p>
    <w:p w14:paraId="6446E30B" w14:textId="77777777" w:rsidR="001907F3" w:rsidRDefault="001907F3" w:rsidP="00D077E9">
      <w:pPr>
        <w:pStyle w:val="Contenido"/>
        <w:numPr>
          <w:ilvl w:val="0"/>
          <w:numId w:val="4"/>
        </w:numPr>
      </w:pPr>
      <w:r w:rsidRPr="001907F3">
        <w:t>El sistema debe permitir que un estudiante se inscriba en un curso disponible.</w:t>
      </w:r>
    </w:p>
    <w:p w14:paraId="0CF2663D" w14:textId="5D3563EA" w:rsidR="001907F3" w:rsidRDefault="001907F3" w:rsidP="00D077E9">
      <w:pPr>
        <w:pStyle w:val="Contenido"/>
        <w:numPr>
          <w:ilvl w:val="0"/>
          <w:numId w:val="4"/>
        </w:numPr>
      </w:pPr>
      <w:r w:rsidRPr="001907F3">
        <w:t>El sistema debe mostrar al estudiante los cursos en los que está inscrito.</w:t>
      </w:r>
    </w:p>
    <w:p w14:paraId="0886B382" w14:textId="6BC71117" w:rsidR="001907F3" w:rsidRDefault="001907F3" w:rsidP="00D077E9">
      <w:pPr>
        <w:pStyle w:val="Contenido"/>
        <w:numPr>
          <w:ilvl w:val="0"/>
          <w:numId w:val="4"/>
        </w:numPr>
      </w:pPr>
      <w:r w:rsidRPr="001907F3">
        <w:t>El sistema debe permitir eliminar estudiantes del registro.</w:t>
      </w:r>
    </w:p>
    <w:p w14:paraId="24D5DA3C" w14:textId="1C0FC591" w:rsidR="001907F3" w:rsidRDefault="001907F3" w:rsidP="00D077E9">
      <w:pPr>
        <w:pStyle w:val="Contenido"/>
        <w:numPr>
          <w:ilvl w:val="0"/>
          <w:numId w:val="4"/>
        </w:numPr>
      </w:pPr>
      <w:r w:rsidRPr="001907F3">
        <w:t>El sistema debe permitir buscar estudiantes por nombre o documento.</w:t>
      </w:r>
    </w:p>
    <w:p w14:paraId="3E560354" w14:textId="59D7FA17" w:rsidR="001907F3" w:rsidRDefault="001907F3" w:rsidP="00D077E9">
      <w:pPr>
        <w:pStyle w:val="Contenido"/>
        <w:numPr>
          <w:ilvl w:val="0"/>
          <w:numId w:val="4"/>
        </w:numPr>
      </w:pPr>
      <w:r w:rsidRPr="001907F3">
        <w:t>El sistema debe mostrar la cantidad total de estudiantes registrados.</w:t>
      </w:r>
    </w:p>
    <w:p w14:paraId="633BA9FE" w14:textId="68AA31FA" w:rsidR="001907F3" w:rsidRDefault="001907F3" w:rsidP="00D077E9">
      <w:pPr>
        <w:pStyle w:val="Contenido"/>
        <w:numPr>
          <w:ilvl w:val="0"/>
          <w:numId w:val="4"/>
        </w:numPr>
      </w:pPr>
      <w:r w:rsidRPr="001907F3">
        <w:t>El sistema debe permitir registrar cursos con nombre y código.</w:t>
      </w:r>
    </w:p>
    <w:p w14:paraId="5B7BBBA1" w14:textId="0FAC3497" w:rsidR="001907F3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la lista de cursos registrados.</w:t>
      </w:r>
    </w:p>
    <w:p w14:paraId="70C97484" w14:textId="21681C46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asignar un profesor a un curso.</w:t>
      </w:r>
    </w:p>
    <w:p w14:paraId="614DE91F" w14:textId="1D9322DD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qué cursos dicta cada profesor.</w:t>
      </w:r>
    </w:p>
    <w:p w14:paraId="7DD9707E" w14:textId="5C994C41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que un profesor registre la asistencia de estudiantes en sus cursos.</w:t>
      </w:r>
    </w:p>
    <w:p w14:paraId="66156E31" w14:textId="29AF0164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eliminar cursos registrados.</w:t>
      </w:r>
    </w:p>
    <w:p w14:paraId="3E252353" w14:textId="47BC8D05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buscar cursos por nombre o código.</w:t>
      </w:r>
    </w:p>
    <w:p w14:paraId="2F7A16FD" w14:textId="57DFA7F4" w:rsidR="001656F9" w:rsidRDefault="001656F9" w:rsidP="00D077E9">
      <w:pPr>
        <w:pStyle w:val="Contenido"/>
        <w:numPr>
          <w:ilvl w:val="0"/>
          <w:numId w:val="4"/>
        </w:numPr>
      </w:pPr>
      <w:r w:rsidRPr="001656F9">
        <w:lastRenderedPageBreak/>
        <w:t>El sistema debe mostrar la cantidad total de cursos disponibles.</w:t>
      </w:r>
    </w:p>
    <w:p w14:paraId="0BB8F30F" w14:textId="5C815D1C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que un profesor consulte la lista de estudiantes de su curso.</w:t>
      </w:r>
    </w:p>
    <w:p w14:paraId="02ED6FF7" w14:textId="00200F44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registrar un pago hecho por un estudiante (efectivo o transferencia).</w:t>
      </w:r>
    </w:p>
    <w:p w14:paraId="4DE5AC99" w14:textId="527FF532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generar un comprobante simple de pago.</w:t>
      </w:r>
    </w:p>
    <w:p w14:paraId="7FCAEDAE" w14:textId="0AE13CC4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el historial de pagos de cada estudiante.</w:t>
      </w:r>
    </w:p>
    <w:p w14:paraId="51F1975B" w14:textId="4B595F37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buscar pagos por nombre de estudiante.</w:t>
      </w:r>
    </w:p>
    <w:p w14:paraId="185D5E2A" w14:textId="61E94BAE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la fecha de cada pago registrado.</w:t>
      </w:r>
    </w:p>
    <w:p w14:paraId="5289ADC5" w14:textId="48B03445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eliminar un pago registrado por error.</w:t>
      </w:r>
    </w:p>
    <w:p w14:paraId="563713F2" w14:textId="2BAC250B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un listado de todos los estudiantes inscritos en cada curso.</w:t>
      </w:r>
    </w:p>
    <w:p w14:paraId="0FD1156E" w14:textId="4C9A29E0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un reporte sencillo de ingresos por pagos (suma total).</w:t>
      </w:r>
    </w:p>
    <w:p w14:paraId="6D95C375" w14:textId="2781DA10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las notas de los estudiantes en cada curso.</w:t>
      </w:r>
    </w:p>
    <w:p w14:paraId="3860AE56" w14:textId="15F30DDA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un reporte con el número de cursos inscritos por cada estudiante.</w:t>
      </w:r>
    </w:p>
    <w:p w14:paraId="17D87E14" w14:textId="01826678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un reporte con los estudiantes que no han hecho ningún pago.</w:t>
      </w:r>
    </w:p>
    <w:p w14:paraId="10B43AAA" w14:textId="683AC862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mostrar un listado de todos los profesores con sus cursos asignados.</w:t>
      </w:r>
    </w:p>
    <w:p w14:paraId="025CBE86" w14:textId="05B7A8CB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que cada usuario inicie sesión con un usuario y contraseña.</w:t>
      </w:r>
    </w:p>
    <w:p w14:paraId="4ABD1C97" w14:textId="73B6FA0B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que los estudiantes solo vean su propia información.</w:t>
      </w:r>
    </w:p>
    <w:p w14:paraId="1169E3BF" w14:textId="6EF389D3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que los profesores solo vean la información de sus cursos.</w:t>
      </w:r>
    </w:p>
    <w:p w14:paraId="36DCE0CA" w14:textId="7C81E46A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permitir que los administrativos puedan acceder a toda la información.</w:t>
      </w:r>
    </w:p>
    <w:p w14:paraId="7F828CE1" w14:textId="5248F586" w:rsidR="001656F9" w:rsidRDefault="001656F9" w:rsidP="00D077E9">
      <w:pPr>
        <w:pStyle w:val="Contenido"/>
        <w:numPr>
          <w:ilvl w:val="0"/>
          <w:numId w:val="4"/>
        </w:numPr>
      </w:pPr>
      <w:r w:rsidRPr="001656F9">
        <w:t>El sistema debe obligar a que las contraseñas tengan al menos 6 caracteres.</w:t>
      </w:r>
    </w:p>
    <w:p w14:paraId="1D2CEC23" w14:textId="33CE70C3" w:rsidR="001656F9" w:rsidRPr="001907F3" w:rsidRDefault="00BD5728" w:rsidP="00D077E9">
      <w:pPr>
        <w:pStyle w:val="Contenido"/>
        <w:numPr>
          <w:ilvl w:val="0"/>
          <w:numId w:val="4"/>
        </w:numPr>
      </w:pPr>
      <w:r w:rsidRPr="00BD5728">
        <w:t>El sistema debe permitir que los usuarios cambien su contraseña.</w:t>
      </w:r>
    </w:p>
    <w:p w14:paraId="75D28BCF" w14:textId="1D1D6D2F" w:rsidR="00CD528B" w:rsidRDefault="00CD528B" w:rsidP="00D077E9">
      <w:pPr>
        <w:pStyle w:val="Ttulo1"/>
      </w:pPr>
      <w:r>
        <w:lastRenderedPageBreak/>
        <w:t>Diagrama de Módulos</w:t>
      </w:r>
    </w:p>
    <w:p w14:paraId="4EF83DD9" w14:textId="3EFD1DA9" w:rsidR="00BD5728" w:rsidRDefault="00715043" w:rsidP="001C714F">
      <w:pPr>
        <w:pStyle w:val="Contenido"/>
      </w:pPr>
      <w:r w:rsidRPr="00715043">
        <w:drawing>
          <wp:inline distT="0" distB="0" distL="0" distR="0" wp14:anchorId="0F67A8E6" wp14:editId="16C7447E">
            <wp:extent cx="5449060" cy="3515216"/>
            <wp:effectExtent l="0" t="0" r="0" b="9525"/>
            <wp:docPr id="1603944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44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A17B" w14:textId="0ADE819B" w:rsidR="00CD528B" w:rsidRDefault="00CD528B" w:rsidP="00D077E9">
      <w:pPr>
        <w:pStyle w:val="Ttulo1"/>
      </w:pPr>
      <w:r>
        <w:t>Definición de Roles</w:t>
      </w:r>
    </w:p>
    <w:p w14:paraId="72A7A587" w14:textId="63C3E1BD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Product Owner:</w:t>
      </w:r>
      <w:r>
        <w:t xml:space="preserve"> </w:t>
      </w:r>
      <w:r w:rsidR="00BD5728">
        <w:t>Stiven Mejía</w:t>
      </w:r>
    </w:p>
    <w:p w14:paraId="799C3748" w14:textId="3AE8CD4A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Scrum Master:</w:t>
      </w:r>
      <w:r>
        <w:t xml:space="preserve"> </w:t>
      </w:r>
      <w:r w:rsidR="00F56D14">
        <w:t>Marvin Santiago</w:t>
      </w:r>
    </w:p>
    <w:p w14:paraId="15247256" w14:textId="0AF97124" w:rsidR="00CD528B" w:rsidRPr="00BD5728" w:rsidRDefault="00CD528B" w:rsidP="00CD528B">
      <w:pPr>
        <w:pStyle w:val="Contenido"/>
        <w:numPr>
          <w:ilvl w:val="0"/>
          <w:numId w:val="1"/>
        </w:numPr>
        <w:rPr>
          <w:lang w:val="en-US"/>
        </w:rPr>
      </w:pPr>
      <w:r w:rsidRPr="00BD5728">
        <w:rPr>
          <w:b/>
          <w:bCs/>
          <w:lang w:val="en-US"/>
        </w:rPr>
        <w:t>Scrum Team:</w:t>
      </w:r>
      <w:r w:rsidR="00F56D14">
        <w:rPr>
          <w:b/>
          <w:bCs/>
          <w:lang w:val="en-US"/>
        </w:rPr>
        <w:t xml:space="preserve"> </w:t>
      </w:r>
      <w:r w:rsidR="00F56D14">
        <w:rPr>
          <w:lang w:val="en-US"/>
        </w:rPr>
        <w:t>Miguel Ángel Mosquera</w:t>
      </w:r>
    </w:p>
    <w:p w14:paraId="58526BB8" w14:textId="77777777" w:rsidR="00AD1BC9" w:rsidRPr="00BD5728" w:rsidRDefault="00AD1BC9" w:rsidP="00AD1BC9">
      <w:pPr>
        <w:pStyle w:val="Contenido"/>
        <w:ind w:left="360"/>
        <w:rPr>
          <w:lang w:val="en-US"/>
        </w:rPr>
      </w:pPr>
    </w:p>
    <w:p w14:paraId="6CDB8598" w14:textId="22D8663E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Diseño GUI:</w:t>
      </w:r>
      <w:r>
        <w:t xml:space="preserve"> </w:t>
      </w:r>
      <w:r w:rsidR="00D64D4F">
        <w:t>Miguel Mosquera</w:t>
      </w:r>
    </w:p>
    <w:p w14:paraId="0BCB120E" w14:textId="2FD27EAA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Analista de software:</w:t>
      </w:r>
      <w:r>
        <w:t xml:space="preserve"> </w:t>
      </w:r>
      <w:r w:rsidR="00B8192F">
        <w:t>Marvin Santiago</w:t>
      </w:r>
    </w:p>
    <w:p w14:paraId="2017C7BD" w14:textId="79A8464B" w:rsidR="00AD1BC9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Analista comercial:</w:t>
      </w:r>
      <w:r>
        <w:t xml:space="preserve"> </w:t>
      </w:r>
      <w:r w:rsidR="00D64D4F">
        <w:t>Stiven Mejia</w:t>
      </w:r>
    </w:p>
    <w:p w14:paraId="4F02BB08" w14:textId="28B806A8" w:rsidR="00CD528B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Tester:</w:t>
      </w:r>
      <w:r>
        <w:t xml:space="preserve"> </w:t>
      </w:r>
      <w:r w:rsidR="00D64D4F">
        <w:t>Stiven Mejia</w:t>
      </w:r>
    </w:p>
    <w:p w14:paraId="15EF4F31" w14:textId="59807685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Arquitecto de software:</w:t>
      </w:r>
      <w:r>
        <w:t xml:space="preserve"> </w:t>
      </w:r>
      <w:r w:rsidR="00B8192F">
        <w:t>Miguel Mosquera</w:t>
      </w:r>
    </w:p>
    <w:p w14:paraId="456CB69B" w14:textId="01EF34E2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Team lead:</w:t>
      </w:r>
      <w:r>
        <w:t xml:space="preserve"> </w:t>
      </w:r>
      <w:r w:rsidR="00D64D4F">
        <w:t>Stiven Mejia</w:t>
      </w:r>
    </w:p>
    <w:p w14:paraId="42B8DBB3" w14:textId="7993DE42" w:rsidR="00CD528B" w:rsidRPr="00D64D4F" w:rsidRDefault="00CD528B" w:rsidP="00CD528B">
      <w:pPr>
        <w:pStyle w:val="Contenido"/>
        <w:numPr>
          <w:ilvl w:val="0"/>
          <w:numId w:val="1"/>
        </w:numPr>
        <w:rPr>
          <w:lang w:val="es-CO"/>
        </w:rPr>
      </w:pPr>
      <w:r w:rsidRPr="00D64D4F">
        <w:rPr>
          <w:b/>
          <w:bCs/>
          <w:lang w:val="es-CO"/>
        </w:rPr>
        <w:t>Desarrolladores back end:</w:t>
      </w:r>
      <w:r w:rsidRPr="00D64D4F">
        <w:rPr>
          <w:lang w:val="es-CO"/>
        </w:rPr>
        <w:t xml:space="preserve"> </w:t>
      </w:r>
      <w:r w:rsidR="00D64D4F" w:rsidRPr="00D64D4F">
        <w:rPr>
          <w:lang w:val="es-CO"/>
        </w:rPr>
        <w:t>Miguel M</w:t>
      </w:r>
      <w:r w:rsidR="00D64D4F">
        <w:rPr>
          <w:lang w:val="es-CO"/>
        </w:rPr>
        <w:t>osquera</w:t>
      </w:r>
    </w:p>
    <w:p w14:paraId="3BBA5DE0" w14:textId="450C7910" w:rsidR="009254C8" w:rsidRPr="00D64D4F" w:rsidRDefault="00CD528B" w:rsidP="00CD528B">
      <w:pPr>
        <w:pStyle w:val="Contenido"/>
        <w:numPr>
          <w:ilvl w:val="0"/>
          <w:numId w:val="1"/>
        </w:numPr>
        <w:rPr>
          <w:lang w:val="en-US"/>
        </w:rPr>
        <w:sectPr w:rsidR="009254C8" w:rsidRPr="00D64D4F" w:rsidSect="00D605E2">
          <w:headerReference w:type="default" r:id="rId11"/>
          <w:footerReference w:type="default" r:id="rId12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D64D4F">
        <w:rPr>
          <w:b/>
          <w:bCs/>
          <w:lang w:val="en-US"/>
        </w:rPr>
        <w:t>Desarrolladores Front End:</w:t>
      </w:r>
      <w:r w:rsidR="00D64D4F" w:rsidRPr="00D64D4F">
        <w:rPr>
          <w:b/>
          <w:bCs/>
          <w:lang w:val="en-US"/>
        </w:rPr>
        <w:t xml:space="preserve"> </w:t>
      </w:r>
      <w:r w:rsidR="00D64D4F" w:rsidRPr="00D64D4F">
        <w:rPr>
          <w:lang w:val="en-US"/>
        </w:rPr>
        <w:t>Marvin S</w:t>
      </w:r>
      <w:r w:rsidR="00D64D4F">
        <w:rPr>
          <w:lang w:val="en-US"/>
        </w:rPr>
        <w:t>antiago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714"/>
        <w:gridCol w:w="2004"/>
        <w:gridCol w:w="3283"/>
        <w:gridCol w:w="4372"/>
        <w:gridCol w:w="5362"/>
      </w:tblGrid>
      <w:tr w:rsidR="008B5FDB" w14:paraId="7B98E11D" w14:textId="77777777" w:rsidTr="000C2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2" w:type="dxa"/>
          </w:tcPr>
          <w:p w14:paraId="412A6375" w14:textId="29421A9D" w:rsidR="00CD528B" w:rsidRDefault="00CD528B" w:rsidP="00CD528B">
            <w:pPr>
              <w:pStyle w:val="Contenido"/>
            </w:pPr>
            <w:r>
              <w:t>ID</w:t>
            </w:r>
          </w:p>
        </w:tc>
        <w:tc>
          <w:tcPr>
            <w:tcW w:w="2005" w:type="dxa"/>
          </w:tcPr>
          <w:p w14:paraId="12366675" w14:textId="2EA42A0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97" w:type="dxa"/>
          </w:tcPr>
          <w:p w14:paraId="4C056002" w14:textId="78A0F698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05410DD6" w14:textId="73B4E830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87" w:type="dxa"/>
          </w:tcPr>
          <w:p w14:paraId="2BBC8DCE" w14:textId="31768C9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8B5FDB" w14:paraId="32B72760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301081A" w14:textId="27EF1FAA" w:rsidR="00CD528B" w:rsidRDefault="008B5FDB" w:rsidP="00CD528B">
            <w:pPr>
              <w:pStyle w:val="Contenido"/>
            </w:pPr>
            <w:r>
              <w:t>HU-0</w:t>
            </w:r>
            <w:r w:rsidR="00CD528B">
              <w:t>1</w:t>
            </w:r>
          </w:p>
        </w:tc>
        <w:tc>
          <w:tcPr>
            <w:tcW w:w="2005" w:type="dxa"/>
          </w:tcPr>
          <w:p w14:paraId="49A09CF2" w14:textId="1071E033" w:rsidR="00CD528B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3297" w:type="dxa"/>
          </w:tcPr>
          <w:p w14:paraId="31B1BF0A" w14:textId="1F1837DD" w:rsidR="00CD528B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estudiantes</w:t>
            </w:r>
          </w:p>
        </w:tc>
        <w:tc>
          <w:tcPr>
            <w:tcW w:w="4394" w:type="dxa"/>
          </w:tcPr>
          <w:p w14:paraId="0AFAB548" w14:textId="6289EA12" w:rsidR="00CD528B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actualizada la base de datos académica.</w:t>
            </w:r>
          </w:p>
        </w:tc>
        <w:tc>
          <w:tcPr>
            <w:tcW w:w="5387" w:type="dxa"/>
          </w:tcPr>
          <w:p w14:paraId="0DE246DA" w14:textId="67C9B015" w:rsidR="00744A05" w:rsidRDefault="00744A05" w:rsidP="00744A0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solicitar nombre, documento y correo.</w:t>
            </w:r>
          </w:p>
          <w:p w14:paraId="67DDD245" w14:textId="3F7505CC" w:rsidR="00744A05" w:rsidRDefault="00744A05" w:rsidP="00744A0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debe permitir documentos duplicados.</w:t>
            </w:r>
          </w:p>
          <w:p w14:paraId="4F094C0B" w14:textId="43D89B46" w:rsidR="00CD528B" w:rsidRDefault="00744A05" w:rsidP="00744A0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validar campos obligatorios.</w:t>
            </w:r>
          </w:p>
        </w:tc>
      </w:tr>
      <w:tr w:rsidR="008B5FDB" w14:paraId="6EFC37EE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76E5E80" w14:textId="4D1C91A8" w:rsidR="00CD528B" w:rsidRDefault="008B5FDB" w:rsidP="00CD528B">
            <w:pPr>
              <w:pStyle w:val="Contenido"/>
            </w:pPr>
            <w:r>
              <w:t>HU-0</w:t>
            </w:r>
            <w:r w:rsidR="0074686A">
              <w:t>2</w:t>
            </w:r>
          </w:p>
        </w:tc>
        <w:tc>
          <w:tcPr>
            <w:tcW w:w="2005" w:type="dxa"/>
          </w:tcPr>
          <w:p w14:paraId="202C1910" w14:textId="65332A94" w:rsidR="00CD528B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3297" w:type="dxa"/>
          </w:tcPr>
          <w:p w14:paraId="56CA3601" w14:textId="5D413394" w:rsidR="00CD528B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la lista de estudiantes</w:t>
            </w:r>
          </w:p>
        </w:tc>
        <w:tc>
          <w:tcPr>
            <w:tcW w:w="4394" w:type="dxa"/>
          </w:tcPr>
          <w:p w14:paraId="2686B13C" w14:textId="199AE7BA" w:rsidR="00CD528B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Visualizar los registros actuales.</w:t>
            </w:r>
          </w:p>
        </w:tc>
        <w:tc>
          <w:tcPr>
            <w:tcW w:w="5387" w:type="dxa"/>
          </w:tcPr>
          <w:p w14:paraId="4A6BB702" w14:textId="6303E946" w:rsidR="00744A05" w:rsidRDefault="00744A05" w:rsidP="00744A0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mostrar nombre, documento y correo.</w:t>
            </w:r>
          </w:p>
          <w:p w14:paraId="184A21B7" w14:textId="2158B426" w:rsidR="00CD528B" w:rsidRDefault="00744A05" w:rsidP="00744A0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permitir paginación o listado completo.</w:t>
            </w:r>
          </w:p>
        </w:tc>
      </w:tr>
      <w:tr w:rsidR="008B5FDB" w14:paraId="43B4B276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CFA861E" w14:textId="6FE07968" w:rsidR="00CD528B" w:rsidRDefault="008B5FDB" w:rsidP="00CD528B">
            <w:pPr>
              <w:pStyle w:val="Contenido"/>
            </w:pPr>
            <w:r>
              <w:t>HU-0</w:t>
            </w:r>
            <w:r w:rsidR="0074686A">
              <w:t>3</w:t>
            </w:r>
          </w:p>
        </w:tc>
        <w:tc>
          <w:tcPr>
            <w:tcW w:w="2005" w:type="dxa"/>
          </w:tcPr>
          <w:p w14:paraId="11F81307" w14:textId="2FE5B38E" w:rsidR="00CD528B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3297" w:type="dxa"/>
          </w:tcPr>
          <w:p w14:paraId="74FEBD1F" w14:textId="70348106" w:rsidR="00CD528B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Modificar datos de estudiantes.</w:t>
            </w:r>
          </w:p>
        </w:tc>
        <w:tc>
          <w:tcPr>
            <w:tcW w:w="4394" w:type="dxa"/>
          </w:tcPr>
          <w:p w14:paraId="6BAA3656" w14:textId="727F96D0" w:rsidR="00CD528B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información actualizada.</w:t>
            </w:r>
          </w:p>
        </w:tc>
        <w:tc>
          <w:tcPr>
            <w:tcW w:w="5387" w:type="dxa"/>
          </w:tcPr>
          <w:p w14:paraId="49A7A01C" w14:textId="6EAEF628" w:rsidR="00744A05" w:rsidRDefault="00744A05" w:rsidP="00744A0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editar nombre y correo.</w:t>
            </w:r>
          </w:p>
          <w:p w14:paraId="7BF3669E" w14:textId="3EB63228" w:rsidR="00CD528B" w:rsidRDefault="00744A05" w:rsidP="00744A0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debe permitir cambiar el documento si ya existe.</w:t>
            </w:r>
          </w:p>
        </w:tc>
      </w:tr>
      <w:tr w:rsidR="008B5FDB" w14:paraId="10AFF81E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4CDC23FA" w14:textId="041C0B7D" w:rsidR="0074686A" w:rsidRDefault="008B5FDB" w:rsidP="00CD528B">
            <w:pPr>
              <w:pStyle w:val="Contenido"/>
            </w:pPr>
            <w:r>
              <w:t>HU-0</w:t>
            </w:r>
            <w:r w:rsidR="0074686A">
              <w:t>4</w:t>
            </w:r>
          </w:p>
        </w:tc>
        <w:tc>
          <w:tcPr>
            <w:tcW w:w="2005" w:type="dxa"/>
          </w:tcPr>
          <w:p w14:paraId="345D03B0" w14:textId="4814556C" w:rsidR="0074686A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Estudiante</w:t>
            </w:r>
          </w:p>
        </w:tc>
        <w:tc>
          <w:tcPr>
            <w:tcW w:w="3297" w:type="dxa"/>
          </w:tcPr>
          <w:p w14:paraId="6F6356EB" w14:textId="4E502C03" w:rsidR="0074686A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Inscribirme en un curso disponible.</w:t>
            </w:r>
          </w:p>
        </w:tc>
        <w:tc>
          <w:tcPr>
            <w:tcW w:w="4394" w:type="dxa"/>
          </w:tcPr>
          <w:p w14:paraId="510A695C" w14:textId="552389D1" w:rsidR="0074686A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Iniciar mi proceso formativo.</w:t>
            </w:r>
          </w:p>
        </w:tc>
        <w:tc>
          <w:tcPr>
            <w:tcW w:w="5387" w:type="dxa"/>
          </w:tcPr>
          <w:p w14:paraId="782A74D9" w14:textId="75971ABF" w:rsidR="00744A05" w:rsidRDefault="00744A05" w:rsidP="00744A0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mostrar nombre del curso, profesor y horario.</w:t>
            </w:r>
          </w:p>
          <w:p w14:paraId="1778CF28" w14:textId="0FD1903D" w:rsidR="0074686A" w:rsidRDefault="00744A05" w:rsidP="00744A0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confirmar inscripción exitosa.</w:t>
            </w:r>
          </w:p>
        </w:tc>
      </w:tr>
      <w:tr w:rsidR="008B5FDB" w14:paraId="5E64DC10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94A14F8" w14:textId="3DC9E1E4" w:rsidR="008043A5" w:rsidRDefault="008B5FDB" w:rsidP="00CD528B">
            <w:pPr>
              <w:pStyle w:val="Contenido"/>
            </w:pPr>
            <w:r>
              <w:t>HU-0</w:t>
            </w:r>
            <w:r w:rsidR="008043A5">
              <w:t>5</w:t>
            </w:r>
          </w:p>
        </w:tc>
        <w:tc>
          <w:tcPr>
            <w:tcW w:w="2005" w:type="dxa"/>
          </w:tcPr>
          <w:p w14:paraId="6A134DC6" w14:textId="44BA9E81" w:rsidR="008043A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Estudiante</w:t>
            </w:r>
          </w:p>
        </w:tc>
        <w:tc>
          <w:tcPr>
            <w:tcW w:w="3297" w:type="dxa"/>
          </w:tcPr>
          <w:p w14:paraId="019BA36A" w14:textId="0395B59C" w:rsidR="008043A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mis cursos inscritos</w:t>
            </w:r>
          </w:p>
        </w:tc>
        <w:tc>
          <w:tcPr>
            <w:tcW w:w="4394" w:type="dxa"/>
          </w:tcPr>
          <w:p w14:paraId="4AD8BDFF" w14:textId="2164CA6F" w:rsidR="008043A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mi carga académica.</w:t>
            </w:r>
          </w:p>
        </w:tc>
        <w:tc>
          <w:tcPr>
            <w:tcW w:w="5387" w:type="dxa"/>
          </w:tcPr>
          <w:p w14:paraId="77FDCB15" w14:textId="014343D7" w:rsidR="008043A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4A05">
              <w:t>Debe mostrar nombre del curso y profesor asignado.</w:t>
            </w:r>
          </w:p>
        </w:tc>
      </w:tr>
      <w:tr w:rsidR="008B5FDB" w14:paraId="5527F552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7B1E6462" w14:textId="5B9DACFD" w:rsidR="008043A5" w:rsidRDefault="008B5FDB" w:rsidP="00CD528B">
            <w:pPr>
              <w:pStyle w:val="Contenido"/>
            </w:pPr>
            <w:r>
              <w:t>HU-0</w:t>
            </w:r>
            <w:r w:rsidR="008043A5">
              <w:t>6</w:t>
            </w:r>
          </w:p>
        </w:tc>
        <w:tc>
          <w:tcPr>
            <w:tcW w:w="2005" w:type="dxa"/>
          </w:tcPr>
          <w:p w14:paraId="57FE00CE" w14:textId="51031F08" w:rsidR="008043A5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3297" w:type="dxa"/>
          </w:tcPr>
          <w:p w14:paraId="4671CCC1" w14:textId="58609438" w:rsidR="008043A5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cursos</w:t>
            </w:r>
          </w:p>
        </w:tc>
        <w:tc>
          <w:tcPr>
            <w:tcW w:w="4394" w:type="dxa"/>
          </w:tcPr>
          <w:p w14:paraId="16C8F3DD" w14:textId="19ACEF26" w:rsidR="008043A5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Ampliar la oferta académica.</w:t>
            </w:r>
          </w:p>
        </w:tc>
        <w:tc>
          <w:tcPr>
            <w:tcW w:w="5387" w:type="dxa"/>
          </w:tcPr>
          <w:p w14:paraId="422AB43A" w14:textId="695D8429" w:rsidR="00744A05" w:rsidRDefault="00744A05" w:rsidP="00744A0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solicitar nombre y código del curso.</w:t>
            </w:r>
          </w:p>
          <w:p w14:paraId="36402068" w14:textId="7B50E491" w:rsidR="008043A5" w:rsidRDefault="00744A05" w:rsidP="00744A0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debe permitir códigos duplicados.</w:t>
            </w:r>
          </w:p>
        </w:tc>
      </w:tr>
      <w:tr w:rsidR="008B5FDB" w14:paraId="39C13368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405A7635" w14:textId="0AC87E8A" w:rsidR="00744A05" w:rsidRDefault="008B5FDB" w:rsidP="00CD528B">
            <w:pPr>
              <w:pStyle w:val="Contenido"/>
            </w:pPr>
            <w:r>
              <w:t>HU-07</w:t>
            </w:r>
          </w:p>
        </w:tc>
        <w:tc>
          <w:tcPr>
            <w:tcW w:w="2005" w:type="dxa"/>
          </w:tcPr>
          <w:p w14:paraId="69759CBA" w14:textId="0B69DB5C" w:rsidR="00744A0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3297" w:type="dxa"/>
          </w:tcPr>
          <w:p w14:paraId="600A84BA" w14:textId="267F3C07" w:rsidR="00744A0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Asignar un profesor a un curso</w:t>
            </w:r>
          </w:p>
        </w:tc>
        <w:tc>
          <w:tcPr>
            <w:tcW w:w="4394" w:type="dxa"/>
          </w:tcPr>
          <w:p w14:paraId="0E92C8C3" w14:textId="03D49475" w:rsidR="00744A0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Organizar la estructura académica.</w:t>
            </w:r>
          </w:p>
        </w:tc>
        <w:tc>
          <w:tcPr>
            <w:tcW w:w="5387" w:type="dxa"/>
          </w:tcPr>
          <w:p w14:paraId="7AE5F6C2" w14:textId="079DD115" w:rsidR="00744A05" w:rsidRDefault="00744A05" w:rsidP="00744A0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seleccionar profesor existente.</w:t>
            </w:r>
          </w:p>
          <w:p w14:paraId="302C979D" w14:textId="633872ED" w:rsidR="00744A05" w:rsidRDefault="00744A05" w:rsidP="00744A0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guardar la asignación correctamente.</w:t>
            </w:r>
          </w:p>
        </w:tc>
      </w:tr>
      <w:tr w:rsidR="008B5FDB" w14:paraId="5917C9BE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64422186" w14:textId="79C730A8" w:rsidR="00744A05" w:rsidRDefault="008B5FDB" w:rsidP="00CD528B">
            <w:pPr>
              <w:pStyle w:val="Contenido"/>
            </w:pPr>
            <w:r>
              <w:t>HU-08</w:t>
            </w:r>
          </w:p>
        </w:tc>
        <w:tc>
          <w:tcPr>
            <w:tcW w:w="2005" w:type="dxa"/>
          </w:tcPr>
          <w:p w14:paraId="580D0CB6" w14:textId="1B9E52A3" w:rsidR="00744A05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Profesor</w:t>
            </w:r>
          </w:p>
        </w:tc>
        <w:tc>
          <w:tcPr>
            <w:tcW w:w="3297" w:type="dxa"/>
          </w:tcPr>
          <w:p w14:paraId="07AD85B3" w14:textId="58341EF5" w:rsidR="00744A05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los cursos asignados</w:t>
            </w:r>
          </w:p>
        </w:tc>
        <w:tc>
          <w:tcPr>
            <w:tcW w:w="4394" w:type="dxa"/>
          </w:tcPr>
          <w:p w14:paraId="26EEE6DE" w14:textId="77877F73" w:rsidR="00744A05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mis clases.</w:t>
            </w:r>
          </w:p>
        </w:tc>
        <w:tc>
          <w:tcPr>
            <w:tcW w:w="5387" w:type="dxa"/>
          </w:tcPr>
          <w:p w14:paraId="361B8706" w14:textId="52459DEB" w:rsidR="00744A05" w:rsidRDefault="00744A05" w:rsidP="00744A0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4A05">
              <w:t>Debe mostrar lista con nombre y código.</w:t>
            </w:r>
          </w:p>
        </w:tc>
      </w:tr>
      <w:tr w:rsidR="008B5FDB" w14:paraId="02257E12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2BF1FB19" w14:textId="0F3A0C50" w:rsidR="00744A05" w:rsidRDefault="008B5FDB" w:rsidP="00CD528B">
            <w:pPr>
              <w:pStyle w:val="Contenido"/>
            </w:pPr>
            <w:r>
              <w:t>HU-09</w:t>
            </w:r>
          </w:p>
        </w:tc>
        <w:tc>
          <w:tcPr>
            <w:tcW w:w="2005" w:type="dxa"/>
          </w:tcPr>
          <w:p w14:paraId="7D3ABC4E" w14:textId="2115CEEF" w:rsidR="00744A0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</w:t>
            </w:r>
          </w:p>
        </w:tc>
        <w:tc>
          <w:tcPr>
            <w:tcW w:w="3297" w:type="dxa"/>
          </w:tcPr>
          <w:p w14:paraId="5156EE73" w14:textId="08D8C863" w:rsidR="00744A0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asistencia</w:t>
            </w:r>
          </w:p>
        </w:tc>
        <w:tc>
          <w:tcPr>
            <w:tcW w:w="4394" w:type="dxa"/>
          </w:tcPr>
          <w:p w14:paraId="0F06A432" w14:textId="6AAFDB93" w:rsidR="00744A05" w:rsidRDefault="00744A05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Llevar control académico.</w:t>
            </w:r>
          </w:p>
        </w:tc>
        <w:tc>
          <w:tcPr>
            <w:tcW w:w="5387" w:type="dxa"/>
          </w:tcPr>
          <w:p w14:paraId="48C04EC8" w14:textId="77777777" w:rsidR="00744A05" w:rsidRDefault="00744A05" w:rsidP="00744A0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mostrar lista de estudiantes del curso.</w:t>
            </w:r>
          </w:p>
          <w:p w14:paraId="0CD5D3A8" w14:textId="2755B129" w:rsidR="00744A05" w:rsidRPr="00744A05" w:rsidRDefault="00744A05" w:rsidP="00744A0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marcar presente/ausente.</w:t>
            </w:r>
          </w:p>
        </w:tc>
      </w:tr>
      <w:tr w:rsidR="008B5FDB" w14:paraId="6C4069F7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775B985C" w14:textId="787D5D5C" w:rsidR="00744A05" w:rsidRDefault="008B5FDB" w:rsidP="00CD528B">
            <w:pPr>
              <w:pStyle w:val="Contenido"/>
            </w:pPr>
            <w:r>
              <w:lastRenderedPageBreak/>
              <w:t>HU-10</w:t>
            </w:r>
          </w:p>
        </w:tc>
        <w:tc>
          <w:tcPr>
            <w:tcW w:w="2005" w:type="dxa"/>
          </w:tcPr>
          <w:p w14:paraId="0FF0EFA5" w14:textId="7CAEF693" w:rsidR="00744A05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Profesor</w:t>
            </w:r>
          </w:p>
        </w:tc>
        <w:tc>
          <w:tcPr>
            <w:tcW w:w="3297" w:type="dxa"/>
          </w:tcPr>
          <w:p w14:paraId="292647E9" w14:textId="38B292B1" w:rsidR="00744A05" w:rsidRDefault="00744A05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Subir notas</w:t>
            </w:r>
          </w:p>
        </w:tc>
        <w:tc>
          <w:tcPr>
            <w:tcW w:w="4394" w:type="dxa"/>
          </w:tcPr>
          <w:p w14:paraId="3CA18D9C" w14:textId="054ED005" w:rsidR="00744A05" w:rsidRDefault="008B5FD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Evaluar a los estudiantes.</w:t>
            </w:r>
          </w:p>
        </w:tc>
        <w:tc>
          <w:tcPr>
            <w:tcW w:w="5387" w:type="dxa"/>
          </w:tcPr>
          <w:p w14:paraId="26D4ABDA" w14:textId="77777777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permitir registrar nota por estudiante.</w:t>
            </w:r>
          </w:p>
          <w:p w14:paraId="1CC27CF4" w14:textId="4E9645A3" w:rsidR="00744A05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validar rango de nota (ej. 0–5).</w:t>
            </w:r>
          </w:p>
        </w:tc>
      </w:tr>
      <w:tr w:rsidR="008B5FDB" w14:paraId="1DEF1F31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781CECB" w14:textId="1ABFC619" w:rsidR="008B5FDB" w:rsidRDefault="008B5FDB" w:rsidP="00CD528B">
            <w:pPr>
              <w:pStyle w:val="Contenido"/>
            </w:pPr>
            <w:r>
              <w:t>HU-11</w:t>
            </w:r>
          </w:p>
        </w:tc>
        <w:tc>
          <w:tcPr>
            <w:tcW w:w="2005" w:type="dxa"/>
          </w:tcPr>
          <w:p w14:paraId="29E7342A" w14:textId="3B2B649A" w:rsidR="008B5FDB" w:rsidRDefault="008B5FD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3297" w:type="dxa"/>
          </w:tcPr>
          <w:p w14:paraId="25C8F0BF" w14:textId="7533DAA5" w:rsidR="008B5FDB" w:rsidRDefault="008B5FD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pagos</w:t>
            </w:r>
          </w:p>
        </w:tc>
        <w:tc>
          <w:tcPr>
            <w:tcW w:w="4394" w:type="dxa"/>
          </w:tcPr>
          <w:p w14:paraId="28C89FC9" w14:textId="15546314" w:rsidR="008B5FDB" w:rsidRDefault="008B5FD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Llevar control financiero.</w:t>
            </w:r>
          </w:p>
        </w:tc>
        <w:tc>
          <w:tcPr>
            <w:tcW w:w="5387" w:type="dxa"/>
          </w:tcPr>
          <w:p w14:paraId="5ABBE2D4" w14:textId="2FCD2656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registrar monto, fecha y estudiante.</w:t>
            </w:r>
          </w:p>
          <w:p w14:paraId="33A6B80A" w14:textId="74F9D77F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asociarse correctamente al estudiante.</w:t>
            </w:r>
          </w:p>
        </w:tc>
      </w:tr>
      <w:tr w:rsidR="008B5FDB" w14:paraId="1D4459E3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E02154F" w14:textId="35E4051E" w:rsidR="008B5FDB" w:rsidRDefault="008B5FDB" w:rsidP="00CD528B">
            <w:pPr>
              <w:pStyle w:val="Contenido"/>
            </w:pPr>
            <w:r>
              <w:t>HU-12</w:t>
            </w:r>
          </w:p>
        </w:tc>
        <w:tc>
          <w:tcPr>
            <w:tcW w:w="2005" w:type="dxa"/>
          </w:tcPr>
          <w:p w14:paraId="70F8403A" w14:textId="59A2F585" w:rsidR="008B5FDB" w:rsidRDefault="008B5FD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Estudiante</w:t>
            </w:r>
          </w:p>
        </w:tc>
        <w:tc>
          <w:tcPr>
            <w:tcW w:w="3297" w:type="dxa"/>
          </w:tcPr>
          <w:p w14:paraId="7EC4EAAD" w14:textId="5A9B9B1B" w:rsidR="008B5FDB" w:rsidRDefault="008B5FD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mi historial de pagos</w:t>
            </w:r>
          </w:p>
        </w:tc>
        <w:tc>
          <w:tcPr>
            <w:tcW w:w="4394" w:type="dxa"/>
          </w:tcPr>
          <w:p w14:paraId="636BE78E" w14:textId="49180143" w:rsidR="008B5FDB" w:rsidRDefault="008B5FD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Verificar mis obligaciones.</w:t>
            </w:r>
          </w:p>
        </w:tc>
        <w:tc>
          <w:tcPr>
            <w:tcW w:w="5387" w:type="dxa"/>
          </w:tcPr>
          <w:p w14:paraId="3D9F2467" w14:textId="67606FD7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FDB">
              <w:t>Debe mostrar monto y fecha.</w:t>
            </w:r>
          </w:p>
        </w:tc>
      </w:tr>
      <w:tr w:rsidR="008B5FDB" w14:paraId="07462462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14B006F9" w14:textId="46C1EF10" w:rsidR="008B5FDB" w:rsidRDefault="008B5FDB" w:rsidP="00CD528B">
            <w:pPr>
              <w:pStyle w:val="Contenido"/>
            </w:pPr>
            <w:r>
              <w:t>HU-13</w:t>
            </w:r>
          </w:p>
        </w:tc>
        <w:tc>
          <w:tcPr>
            <w:tcW w:w="2005" w:type="dxa"/>
          </w:tcPr>
          <w:p w14:paraId="400843EA" w14:textId="4B4B362C" w:rsidR="008B5FDB" w:rsidRDefault="008B5FD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contable</w:t>
            </w:r>
          </w:p>
        </w:tc>
        <w:tc>
          <w:tcPr>
            <w:tcW w:w="3297" w:type="dxa"/>
          </w:tcPr>
          <w:p w14:paraId="18225076" w14:textId="5F03D8F8" w:rsidR="008B5FDB" w:rsidRDefault="008B5FD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Generar reportes de ingresos</w:t>
            </w:r>
          </w:p>
        </w:tc>
        <w:tc>
          <w:tcPr>
            <w:tcW w:w="4394" w:type="dxa"/>
          </w:tcPr>
          <w:p w14:paraId="77757A48" w14:textId="6124DDA6" w:rsidR="008B5FDB" w:rsidRDefault="008B5FD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el estado financiero.</w:t>
            </w:r>
          </w:p>
        </w:tc>
        <w:tc>
          <w:tcPr>
            <w:tcW w:w="5387" w:type="dxa"/>
          </w:tcPr>
          <w:p w14:paraId="5B9E9A5F" w14:textId="69F4CDC2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mostrar suma total de pagos.</w:t>
            </w:r>
          </w:p>
          <w:p w14:paraId="70E11DEE" w14:textId="6E951FE0" w:rsidR="008B5FDB" w:rsidRP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permitir filtrar por periodo.</w:t>
            </w:r>
          </w:p>
        </w:tc>
      </w:tr>
      <w:tr w:rsidR="008B5FDB" w14:paraId="7FC7403E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18905D0D" w14:textId="1A348AF0" w:rsidR="008B5FDB" w:rsidRDefault="008B5FDB" w:rsidP="00CD528B">
            <w:pPr>
              <w:pStyle w:val="Contenido"/>
            </w:pPr>
            <w:r>
              <w:t>HU-14</w:t>
            </w:r>
          </w:p>
        </w:tc>
        <w:tc>
          <w:tcPr>
            <w:tcW w:w="2005" w:type="dxa"/>
          </w:tcPr>
          <w:p w14:paraId="754E8047" w14:textId="063A246B" w:rsidR="008B5FDB" w:rsidRDefault="008B5FD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5F9C2BB6" w14:textId="68F9FFC8" w:rsidR="008B5FDB" w:rsidRDefault="008B5FD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4394" w:type="dxa"/>
          </w:tcPr>
          <w:p w14:paraId="0545D224" w14:textId="3ED58EA4" w:rsidR="008B5FDB" w:rsidRDefault="008B5FD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Acceder al sistema según mi rol.</w:t>
            </w:r>
          </w:p>
        </w:tc>
        <w:tc>
          <w:tcPr>
            <w:tcW w:w="5387" w:type="dxa"/>
          </w:tcPr>
          <w:p w14:paraId="130D7F40" w14:textId="70AFF22F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validar usuario y contraseña.</w:t>
            </w:r>
          </w:p>
          <w:p w14:paraId="629B6D91" w14:textId="07D77BAB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redirigir según rol.</w:t>
            </w:r>
          </w:p>
        </w:tc>
      </w:tr>
      <w:tr w:rsidR="008B5FDB" w14:paraId="4FA57A88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07D0EBB" w14:textId="729AE913" w:rsidR="008B5FDB" w:rsidRDefault="008B5FDB" w:rsidP="00CD528B">
            <w:pPr>
              <w:pStyle w:val="Contenido"/>
            </w:pPr>
            <w:r>
              <w:t>HU-15</w:t>
            </w:r>
          </w:p>
        </w:tc>
        <w:tc>
          <w:tcPr>
            <w:tcW w:w="2005" w:type="dxa"/>
          </w:tcPr>
          <w:p w14:paraId="48AAEFB4" w14:textId="1FF8C716" w:rsidR="008B5FDB" w:rsidRDefault="008B5FD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60BAA913" w14:textId="4C85D1F2" w:rsidR="008B5FDB" w:rsidRDefault="008B5FD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mi contraseña</w:t>
            </w:r>
          </w:p>
        </w:tc>
        <w:tc>
          <w:tcPr>
            <w:tcW w:w="4394" w:type="dxa"/>
          </w:tcPr>
          <w:p w14:paraId="73F53230" w14:textId="63189FD3" w:rsidR="008B5FDB" w:rsidRDefault="008B5FD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mi cuenta segura.</w:t>
            </w:r>
          </w:p>
        </w:tc>
        <w:tc>
          <w:tcPr>
            <w:tcW w:w="5387" w:type="dxa"/>
          </w:tcPr>
          <w:p w14:paraId="7930C877" w14:textId="6937BBD9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solicitar contraseña actual.</w:t>
            </w:r>
          </w:p>
          <w:p w14:paraId="2093580C" w14:textId="5F876B99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validar mínimo 6 caracteres.</w:t>
            </w:r>
          </w:p>
        </w:tc>
      </w:tr>
    </w:tbl>
    <w:p w14:paraId="77B02886" w14:textId="4112250F" w:rsidR="009254C8" w:rsidRDefault="009254C8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r>
        <w:lastRenderedPageBreak/>
        <w:t>Product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4"/>
        <w:gridCol w:w="2491"/>
        <w:gridCol w:w="2817"/>
        <w:gridCol w:w="4351"/>
        <w:gridCol w:w="1556"/>
        <w:gridCol w:w="1411"/>
        <w:gridCol w:w="2093"/>
      </w:tblGrid>
      <w:tr w:rsidR="00F757CE" w14:paraId="2FB37589" w14:textId="77777777" w:rsidTr="008B5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491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17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51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6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1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93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B5FDB" w14:paraId="615B0659" w14:textId="77777777" w:rsidTr="002A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2B0CA1C" w14:textId="59E7F659" w:rsidR="008B5FDB" w:rsidRDefault="008B5FDB" w:rsidP="008B5FDB">
            <w:pPr>
              <w:pStyle w:val="Contenido"/>
            </w:pPr>
            <w:r>
              <w:t>HU-14</w:t>
            </w:r>
          </w:p>
        </w:tc>
        <w:tc>
          <w:tcPr>
            <w:tcW w:w="2491" w:type="dxa"/>
          </w:tcPr>
          <w:p w14:paraId="234656A3" w14:textId="7E41B60F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17" w:type="dxa"/>
          </w:tcPr>
          <w:p w14:paraId="5C76631C" w14:textId="1F7BBE63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4351" w:type="dxa"/>
          </w:tcPr>
          <w:p w14:paraId="44C51658" w14:textId="6138C455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Acceder al sistema según mi rol.</w:t>
            </w:r>
          </w:p>
        </w:tc>
        <w:tc>
          <w:tcPr>
            <w:tcW w:w="1556" w:type="dxa"/>
          </w:tcPr>
          <w:p w14:paraId="57F6FA65" w14:textId="17FDAB7C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1" w:type="dxa"/>
          </w:tcPr>
          <w:p w14:paraId="38F0D905" w14:textId="6038724A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3" w:type="dxa"/>
          </w:tcPr>
          <w:p w14:paraId="0AC276FA" w14:textId="7298EDB5" w:rsidR="008B5FDB" w:rsidRDefault="008B5FDB" w:rsidP="008B5FD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8B5FDB" w14:paraId="669B3007" w14:textId="77777777" w:rsidTr="008B5F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C0F60A4" w14:textId="6559A0EB" w:rsidR="008B5FDB" w:rsidRDefault="008B5FDB" w:rsidP="008B5FDB">
            <w:pPr>
              <w:pStyle w:val="Contenido"/>
            </w:pPr>
            <w:r>
              <w:t>HU-01</w:t>
            </w:r>
          </w:p>
        </w:tc>
        <w:tc>
          <w:tcPr>
            <w:tcW w:w="2491" w:type="dxa"/>
          </w:tcPr>
          <w:p w14:paraId="74FB6B63" w14:textId="3A7F4E82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2817" w:type="dxa"/>
          </w:tcPr>
          <w:p w14:paraId="6C539FE3" w14:textId="40F3A3B9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estudiantes</w:t>
            </w:r>
          </w:p>
        </w:tc>
        <w:tc>
          <w:tcPr>
            <w:tcW w:w="4351" w:type="dxa"/>
          </w:tcPr>
          <w:p w14:paraId="5F29A918" w14:textId="5DDCC985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actualizada la base de datos académica.</w:t>
            </w:r>
          </w:p>
        </w:tc>
        <w:tc>
          <w:tcPr>
            <w:tcW w:w="1556" w:type="dxa"/>
          </w:tcPr>
          <w:p w14:paraId="5C48F1A2" w14:textId="4FFFF2A7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1" w:type="dxa"/>
          </w:tcPr>
          <w:p w14:paraId="756AAD9D" w14:textId="290CDFF0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3" w:type="dxa"/>
          </w:tcPr>
          <w:p w14:paraId="1893511B" w14:textId="1476C19F" w:rsidR="008B5FDB" w:rsidRDefault="008B5FDB" w:rsidP="008B5FD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6EC6C6F6" w14:textId="77777777" w:rsidTr="008B5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A8E77B9" w14:textId="39C4F861" w:rsidR="002A457D" w:rsidRDefault="002A457D" w:rsidP="002A457D">
            <w:pPr>
              <w:pStyle w:val="Contenido"/>
            </w:pPr>
            <w:r>
              <w:t>HU-06</w:t>
            </w:r>
          </w:p>
        </w:tc>
        <w:tc>
          <w:tcPr>
            <w:tcW w:w="2491" w:type="dxa"/>
          </w:tcPr>
          <w:p w14:paraId="7693E5B8" w14:textId="54796233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2817" w:type="dxa"/>
          </w:tcPr>
          <w:p w14:paraId="22E0CB2B" w14:textId="4FB92ADF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cursos</w:t>
            </w:r>
          </w:p>
        </w:tc>
        <w:tc>
          <w:tcPr>
            <w:tcW w:w="4351" w:type="dxa"/>
          </w:tcPr>
          <w:p w14:paraId="24DEE5E6" w14:textId="0DAE9FE1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Ampliar la oferta académica.</w:t>
            </w:r>
          </w:p>
        </w:tc>
        <w:tc>
          <w:tcPr>
            <w:tcW w:w="1556" w:type="dxa"/>
          </w:tcPr>
          <w:p w14:paraId="162661A7" w14:textId="2F105754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1" w:type="dxa"/>
          </w:tcPr>
          <w:p w14:paraId="597D06E1" w14:textId="20F2F6FA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3" w:type="dxa"/>
          </w:tcPr>
          <w:p w14:paraId="2C7DBCF5" w14:textId="5A1B1BF8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7D486C26" w14:textId="77777777" w:rsidTr="008B5F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4BE94C04" w14:textId="06594233" w:rsidR="002A457D" w:rsidRDefault="002A457D" w:rsidP="002A457D">
            <w:pPr>
              <w:pStyle w:val="Contenido"/>
            </w:pPr>
            <w:r>
              <w:t>HU-07</w:t>
            </w:r>
          </w:p>
        </w:tc>
        <w:tc>
          <w:tcPr>
            <w:tcW w:w="2491" w:type="dxa"/>
          </w:tcPr>
          <w:p w14:paraId="5016216D" w14:textId="294D5E25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2817" w:type="dxa"/>
          </w:tcPr>
          <w:p w14:paraId="7C0D229E" w14:textId="18216D16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Asignar un profesor a un curso</w:t>
            </w:r>
          </w:p>
        </w:tc>
        <w:tc>
          <w:tcPr>
            <w:tcW w:w="4351" w:type="dxa"/>
          </w:tcPr>
          <w:p w14:paraId="1EF6074E" w14:textId="5562AEF2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Organizar la estructura académica.</w:t>
            </w:r>
          </w:p>
        </w:tc>
        <w:tc>
          <w:tcPr>
            <w:tcW w:w="1556" w:type="dxa"/>
          </w:tcPr>
          <w:p w14:paraId="5F82F135" w14:textId="30FE9A4D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1" w:type="dxa"/>
          </w:tcPr>
          <w:p w14:paraId="3D6C6F19" w14:textId="32725C2F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3" w:type="dxa"/>
          </w:tcPr>
          <w:p w14:paraId="03EEDAB1" w14:textId="00160151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1D2E8053" w14:textId="77777777" w:rsidTr="008B5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017ED04" w14:textId="35D654B4" w:rsidR="002A457D" w:rsidRDefault="002A457D" w:rsidP="002A457D">
            <w:pPr>
              <w:pStyle w:val="Contenido"/>
            </w:pPr>
            <w:r>
              <w:t>HU-04</w:t>
            </w:r>
          </w:p>
        </w:tc>
        <w:tc>
          <w:tcPr>
            <w:tcW w:w="2491" w:type="dxa"/>
          </w:tcPr>
          <w:p w14:paraId="20EC7750" w14:textId="7A7C5F3E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Estudiante</w:t>
            </w:r>
          </w:p>
        </w:tc>
        <w:tc>
          <w:tcPr>
            <w:tcW w:w="2817" w:type="dxa"/>
          </w:tcPr>
          <w:p w14:paraId="2AAA0F21" w14:textId="105ED645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Inscribirme en un curso disponible.</w:t>
            </w:r>
          </w:p>
        </w:tc>
        <w:tc>
          <w:tcPr>
            <w:tcW w:w="4351" w:type="dxa"/>
          </w:tcPr>
          <w:p w14:paraId="59134160" w14:textId="214EDB93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mi proceso formativo.</w:t>
            </w:r>
          </w:p>
        </w:tc>
        <w:tc>
          <w:tcPr>
            <w:tcW w:w="1556" w:type="dxa"/>
          </w:tcPr>
          <w:p w14:paraId="52BFD84A" w14:textId="0243350E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1" w:type="dxa"/>
          </w:tcPr>
          <w:p w14:paraId="24D9759D" w14:textId="67571859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3" w:type="dxa"/>
          </w:tcPr>
          <w:p w14:paraId="4581BCA3" w14:textId="52184036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47C1522F" w14:textId="77777777" w:rsidTr="008B5F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CA77215" w14:textId="28269566" w:rsidR="002A457D" w:rsidRDefault="002A457D" w:rsidP="002A457D">
            <w:pPr>
              <w:pStyle w:val="Contenido"/>
            </w:pPr>
            <w:r>
              <w:t>HU-11</w:t>
            </w:r>
          </w:p>
        </w:tc>
        <w:tc>
          <w:tcPr>
            <w:tcW w:w="2491" w:type="dxa"/>
          </w:tcPr>
          <w:p w14:paraId="1ED0681F" w14:textId="6B3E2C37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2817" w:type="dxa"/>
          </w:tcPr>
          <w:p w14:paraId="3C373498" w14:textId="4B3322BB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pagos</w:t>
            </w:r>
          </w:p>
        </w:tc>
        <w:tc>
          <w:tcPr>
            <w:tcW w:w="4351" w:type="dxa"/>
          </w:tcPr>
          <w:p w14:paraId="2CE98210" w14:textId="03C83761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Llevar control financiero.</w:t>
            </w:r>
          </w:p>
        </w:tc>
        <w:tc>
          <w:tcPr>
            <w:tcW w:w="1556" w:type="dxa"/>
          </w:tcPr>
          <w:p w14:paraId="152F674C" w14:textId="3F535750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1" w:type="dxa"/>
          </w:tcPr>
          <w:p w14:paraId="569A8D06" w14:textId="7B4980E2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3" w:type="dxa"/>
          </w:tcPr>
          <w:p w14:paraId="022104C9" w14:textId="7F14E96D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72137518" w14:textId="77777777" w:rsidTr="008B5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5DAAD2A" w14:textId="1C36B0A8" w:rsidR="002A457D" w:rsidRDefault="002A457D" w:rsidP="002A457D">
            <w:pPr>
              <w:pStyle w:val="Contenido"/>
            </w:pPr>
            <w:r>
              <w:t>HU-02</w:t>
            </w:r>
          </w:p>
        </w:tc>
        <w:tc>
          <w:tcPr>
            <w:tcW w:w="2491" w:type="dxa"/>
          </w:tcPr>
          <w:p w14:paraId="3131E512" w14:textId="7923EAA7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Administrativo</w:t>
            </w:r>
          </w:p>
        </w:tc>
        <w:tc>
          <w:tcPr>
            <w:tcW w:w="2817" w:type="dxa"/>
          </w:tcPr>
          <w:p w14:paraId="622DC1F2" w14:textId="71EE0FC3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la lista de estudiantes</w:t>
            </w:r>
          </w:p>
        </w:tc>
        <w:tc>
          <w:tcPr>
            <w:tcW w:w="4351" w:type="dxa"/>
          </w:tcPr>
          <w:p w14:paraId="10765C06" w14:textId="54DF98DC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los registros actuales.</w:t>
            </w:r>
          </w:p>
        </w:tc>
        <w:tc>
          <w:tcPr>
            <w:tcW w:w="1556" w:type="dxa"/>
          </w:tcPr>
          <w:p w14:paraId="27B5165E" w14:textId="0D9E3E83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1" w:type="dxa"/>
          </w:tcPr>
          <w:p w14:paraId="6927D2DC" w14:textId="0AD0E0B0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3" w:type="dxa"/>
          </w:tcPr>
          <w:p w14:paraId="37D14366" w14:textId="17081318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4C622A08" w14:textId="77777777" w:rsidTr="008B5F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14D83F3" w14:textId="1B6792B6" w:rsidR="002A457D" w:rsidRDefault="002A457D" w:rsidP="002A457D">
            <w:pPr>
              <w:pStyle w:val="Contenido"/>
            </w:pPr>
            <w:r>
              <w:t>HU-08</w:t>
            </w:r>
          </w:p>
        </w:tc>
        <w:tc>
          <w:tcPr>
            <w:tcW w:w="2491" w:type="dxa"/>
          </w:tcPr>
          <w:p w14:paraId="35CBC996" w14:textId="6F741D5E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Profesor</w:t>
            </w:r>
          </w:p>
        </w:tc>
        <w:tc>
          <w:tcPr>
            <w:tcW w:w="2817" w:type="dxa"/>
          </w:tcPr>
          <w:p w14:paraId="66013DD5" w14:textId="54978367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los cursos asignados</w:t>
            </w:r>
          </w:p>
        </w:tc>
        <w:tc>
          <w:tcPr>
            <w:tcW w:w="4351" w:type="dxa"/>
          </w:tcPr>
          <w:p w14:paraId="58ADF303" w14:textId="5398E1C1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mis clases.</w:t>
            </w:r>
          </w:p>
        </w:tc>
        <w:tc>
          <w:tcPr>
            <w:tcW w:w="1556" w:type="dxa"/>
          </w:tcPr>
          <w:p w14:paraId="2450A3BE" w14:textId="72E87347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1" w:type="dxa"/>
          </w:tcPr>
          <w:p w14:paraId="44A667D8" w14:textId="5A9B71E3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3" w:type="dxa"/>
          </w:tcPr>
          <w:p w14:paraId="3EEAAFAC" w14:textId="2DA96F52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52878D68" w14:textId="77777777" w:rsidTr="008B5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28A6676" w14:textId="588DE215" w:rsidR="002A457D" w:rsidRDefault="002A457D" w:rsidP="002A457D">
            <w:pPr>
              <w:pStyle w:val="Contenido"/>
            </w:pPr>
            <w:r>
              <w:t>HU-09</w:t>
            </w:r>
          </w:p>
        </w:tc>
        <w:tc>
          <w:tcPr>
            <w:tcW w:w="2491" w:type="dxa"/>
          </w:tcPr>
          <w:p w14:paraId="3289726F" w14:textId="562711F9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</w:t>
            </w:r>
          </w:p>
        </w:tc>
        <w:tc>
          <w:tcPr>
            <w:tcW w:w="2817" w:type="dxa"/>
          </w:tcPr>
          <w:p w14:paraId="5DF7D20B" w14:textId="33E96F33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asistencia</w:t>
            </w:r>
          </w:p>
        </w:tc>
        <w:tc>
          <w:tcPr>
            <w:tcW w:w="4351" w:type="dxa"/>
          </w:tcPr>
          <w:p w14:paraId="0741DDA8" w14:textId="1D5BC707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Llevar control académico.</w:t>
            </w:r>
          </w:p>
        </w:tc>
        <w:tc>
          <w:tcPr>
            <w:tcW w:w="1556" w:type="dxa"/>
          </w:tcPr>
          <w:p w14:paraId="04E1362C" w14:textId="1DE1BFF1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1" w:type="dxa"/>
          </w:tcPr>
          <w:p w14:paraId="4EE7FC0B" w14:textId="788D451B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93" w:type="dxa"/>
          </w:tcPr>
          <w:p w14:paraId="34BD0578" w14:textId="3E7A198E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10B7BED2" w14:textId="77777777" w:rsidTr="008B5F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5C15793" w14:textId="7E22D475" w:rsidR="002A457D" w:rsidRDefault="002A457D" w:rsidP="002A457D">
            <w:pPr>
              <w:pStyle w:val="Contenido"/>
            </w:pPr>
            <w:r>
              <w:t>HU-10</w:t>
            </w:r>
          </w:p>
        </w:tc>
        <w:tc>
          <w:tcPr>
            <w:tcW w:w="2491" w:type="dxa"/>
          </w:tcPr>
          <w:p w14:paraId="454995B8" w14:textId="193D7675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Profesor</w:t>
            </w:r>
          </w:p>
        </w:tc>
        <w:tc>
          <w:tcPr>
            <w:tcW w:w="2817" w:type="dxa"/>
          </w:tcPr>
          <w:p w14:paraId="33017C3A" w14:textId="65F613FC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Subir notas</w:t>
            </w:r>
          </w:p>
        </w:tc>
        <w:tc>
          <w:tcPr>
            <w:tcW w:w="4351" w:type="dxa"/>
          </w:tcPr>
          <w:p w14:paraId="5B078261" w14:textId="2C698E34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Evaluar a los estudiantes.</w:t>
            </w:r>
          </w:p>
        </w:tc>
        <w:tc>
          <w:tcPr>
            <w:tcW w:w="1556" w:type="dxa"/>
          </w:tcPr>
          <w:p w14:paraId="4A219DC0" w14:textId="03F81375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1" w:type="dxa"/>
          </w:tcPr>
          <w:p w14:paraId="06ADB8C7" w14:textId="5F0F2633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93" w:type="dxa"/>
          </w:tcPr>
          <w:p w14:paraId="51965E98" w14:textId="5020EA10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65D690FF" w14:textId="77777777" w:rsidTr="008B5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6B57F65" w14:textId="7DB312E6" w:rsidR="002A457D" w:rsidRDefault="002A457D" w:rsidP="002A457D">
            <w:pPr>
              <w:pStyle w:val="Contenido"/>
            </w:pPr>
            <w:r>
              <w:t>HU-12</w:t>
            </w:r>
          </w:p>
        </w:tc>
        <w:tc>
          <w:tcPr>
            <w:tcW w:w="2491" w:type="dxa"/>
          </w:tcPr>
          <w:p w14:paraId="4BE4FAE4" w14:textId="59E8EAE7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Estudiante</w:t>
            </w:r>
          </w:p>
        </w:tc>
        <w:tc>
          <w:tcPr>
            <w:tcW w:w="2817" w:type="dxa"/>
          </w:tcPr>
          <w:p w14:paraId="2A79D552" w14:textId="578888BE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mi historial de pagos</w:t>
            </w:r>
          </w:p>
        </w:tc>
        <w:tc>
          <w:tcPr>
            <w:tcW w:w="4351" w:type="dxa"/>
          </w:tcPr>
          <w:p w14:paraId="1EF97220" w14:textId="2BF2BF49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mis obligaciones.</w:t>
            </w:r>
          </w:p>
        </w:tc>
        <w:tc>
          <w:tcPr>
            <w:tcW w:w="1556" w:type="dxa"/>
          </w:tcPr>
          <w:p w14:paraId="629BE61A" w14:textId="1D14AB3C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1" w:type="dxa"/>
          </w:tcPr>
          <w:p w14:paraId="11D7614B" w14:textId="3CF9E0AF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93" w:type="dxa"/>
          </w:tcPr>
          <w:p w14:paraId="0EBC38AA" w14:textId="647A6E5D" w:rsidR="002A457D" w:rsidRDefault="002A457D" w:rsidP="002A457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2A457D" w14:paraId="776694D9" w14:textId="77777777" w:rsidTr="008B5F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DDA1BE3" w14:textId="1D973DD2" w:rsidR="002A457D" w:rsidRDefault="002A457D" w:rsidP="002A457D">
            <w:pPr>
              <w:pStyle w:val="Contenido"/>
            </w:pPr>
            <w:r>
              <w:lastRenderedPageBreak/>
              <w:t>HU-13</w:t>
            </w:r>
          </w:p>
        </w:tc>
        <w:tc>
          <w:tcPr>
            <w:tcW w:w="2491" w:type="dxa"/>
          </w:tcPr>
          <w:p w14:paraId="336CDA43" w14:textId="4E2B683F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Área contable</w:t>
            </w:r>
          </w:p>
        </w:tc>
        <w:tc>
          <w:tcPr>
            <w:tcW w:w="2817" w:type="dxa"/>
          </w:tcPr>
          <w:p w14:paraId="71FE0D7C" w14:textId="724B2A40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reportes de ingresos</w:t>
            </w:r>
          </w:p>
        </w:tc>
        <w:tc>
          <w:tcPr>
            <w:tcW w:w="4351" w:type="dxa"/>
          </w:tcPr>
          <w:p w14:paraId="3A584363" w14:textId="48A0D2A2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Analizar el estado financiero.</w:t>
            </w:r>
          </w:p>
        </w:tc>
        <w:tc>
          <w:tcPr>
            <w:tcW w:w="1556" w:type="dxa"/>
          </w:tcPr>
          <w:p w14:paraId="671DF1D2" w14:textId="0B60A06A" w:rsidR="002A457D" w:rsidRDefault="002A457D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1" w:type="dxa"/>
          </w:tcPr>
          <w:p w14:paraId="02D302B9" w14:textId="41D27149" w:rsidR="002A457D" w:rsidRDefault="00025F21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93" w:type="dxa"/>
          </w:tcPr>
          <w:p w14:paraId="741C293A" w14:textId="022A0E8E" w:rsidR="002A457D" w:rsidRDefault="00025F21" w:rsidP="002A457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025F21" w14:paraId="6E18B865" w14:textId="77777777" w:rsidTr="008B5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1C897390" w14:textId="59F8D8B0" w:rsidR="00025F21" w:rsidRDefault="00025F21" w:rsidP="00025F21">
            <w:pPr>
              <w:pStyle w:val="Contenido"/>
            </w:pPr>
            <w:r>
              <w:t>HU-05</w:t>
            </w:r>
          </w:p>
        </w:tc>
        <w:tc>
          <w:tcPr>
            <w:tcW w:w="2491" w:type="dxa"/>
          </w:tcPr>
          <w:p w14:paraId="60231D79" w14:textId="3A9DC7A8" w:rsidR="00025F21" w:rsidRDefault="00025F21" w:rsidP="00025F21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Estudiante</w:t>
            </w:r>
          </w:p>
        </w:tc>
        <w:tc>
          <w:tcPr>
            <w:tcW w:w="2817" w:type="dxa"/>
          </w:tcPr>
          <w:p w14:paraId="3E2E93B5" w14:textId="52014B33" w:rsidR="00025F21" w:rsidRDefault="00025F21" w:rsidP="00025F21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mis cursos inscritos</w:t>
            </w:r>
          </w:p>
        </w:tc>
        <w:tc>
          <w:tcPr>
            <w:tcW w:w="4351" w:type="dxa"/>
          </w:tcPr>
          <w:p w14:paraId="1BE55E0C" w14:textId="16AED532" w:rsidR="00025F21" w:rsidRDefault="00025F21" w:rsidP="00025F21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mi carga académica.</w:t>
            </w:r>
          </w:p>
        </w:tc>
        <w:tc>
          <w:tcPr>
            <w:tcW w:w="1556" w:type="dxa"/>
          </w:tcPr>
          <w:p w14:paraId="4955BD4A" w14:textId="59B941C8" w:rsidR="00025F21" w:rsidRDefault="00025F21" w:rsidP="00025F21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1" w:type="dxa"/>
          </w:tcPr>
          <w:p w14:paraId="794B8BEF" w14:textId="331D6947" w:rsidR="00025F21" w:rsidRDefault="00025F21" w:rsidP="00025F21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93" w:type="dxa"/>
          </w:tcPr>
          <w:p w14:paraId="624437AC" w14:textId="6ED27386" w:rsidR="00025F21" w:rsidRDefault="00025F21" w:rsidP="00025F21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025F21" w14:paraId="50F55B80" w14:textId="77777777" w:rsidTr="008B5F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B24B686" w14:textId="7C36DC85" w:rsidR="00025F21" w:rsidRDefault="00025F21" w:rsidP="00025F21">
            <w:pPr>
              <w:pStyle w:val="Contenido"/>
            </w:pPr>
            <w:r>
              <w:t>HU-15</w:t>
            </w:r>
          </w:p>
        </w:tc>
        <w:tc>
          <w:tcPr>
            <w:tcW w:w="2491" w:type="dxa"/>
          </w:tcPr>
          <w:p w14:paraId="4A7B2F23" w14:textId="5FB6E3F5" w:rsidR="00025F21" w:rsidRDefault="00025F21" w:rsidP="00025F21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817" w:type="dxa"/>
          </w:tcPr>
          <w:p w14:paraId="72CC2050" w14:textId="065421C6" w:rsidR="00025F21" w:rsidRDefault="00025F21" w:rsidP="00025F21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Cambiar mi contraseña</w:t>
            </w:r>
          </w:p>
        </w:tc>
        <w:tc>
          <w:tcPr>
            <w:tcW w:w="4351" w:type="dxa"/>
          </w:tcPr>
          <w:p w14:paraId="1C008BA9" w14:textId="64A04E64" w:rsidR="00025F21" w:rsidRDefault="00025F21" w:rsidP="00025F21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mi cuenta segura.</w:t>
            </w:r>
          </w:p>
        </w:tc>
        <w:tc>
          <w:tcPr>
            <w:tcW w:w="1556" w:type="dxa"/>
          </w:tcPr>
          <w:p w14:paraId="5BFA89C4" w14:textId="75F60557" w:rsidR="00025F21" w:rsidRDefault="00025F21" w:rsidP="00025F21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1" w:type="dxa"/>
          </w:tcPr>
          <w:p w14:paraId="358406F6" w14:textId="7A37D58F" w:rsidR="00025F21" w:rsidRDefault="00025F21" w:rsidP="00025F21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93" w:type="dxa"/>
          </w:tcPr>
          <w:p w14:paraId="250BCE48" w14:textId="4F799D3C" w:rsidR="00025F21" w:rsidRDefault="00025F21" w:rsidP="00025F21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</w:tbl>
    <w:p w14:paraId="3C0F87D4" w14:textId="77777777" w:rsidR="009254C8" w:rsidRDefault="009254C8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5829" w:type="dxa"/>
        <w:tblLook w:val="04A0" w:firstRow="1" w:lastRow="0" w:firstColumn="1" w:lastColumn="0" w:noHBand="0" w:noVBand="1"/>
      </w:tblPr>
      <w:tblGrid>
        <w:gridCol w:w="4253"/>
        <w:gridCol w:w="3354"/>
        <w:gridCol w:w="3828"/>
        <w:gridCol w:w="4394"/>
      </w:tblGrid>
      <w:tr w:rsidR="006823F2" w14:paraId="1E5EC4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13989E9" w14:textId="3DF594ED" w:rsidR="006823F2" w:rsidRDefault="006823F2" w:rsidP="006823F2">
            <w:pPr>
              <w:pStyle w:val="Contenido"/>
            </w:pPr>
            <w:r>
              <w:t>Sprint 1</w:t>
            </w:r>
          </w:p>
        </w:tc>
        <w:tc>
          <w:tcPr>
            <w:tcW w:w="3354" w:type="dxa"/>
          </w:tcPr>
          <w:p w14:paraId="276C8716" w14:textId="339ECE93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828" w:type="dxa"/>
          </w:tcPr>
          <w:p w14:paraId="09872FDC" w14:textId="6108228F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  <w:tc>
          <w:tcPr>
            <w:tcW w:w="4394" w:type="dxa"/>
          </w:tcPr>
          <w:p w14:paraId="2243CEBC" w14:textId="7D95D40E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4</w:t>
            </w:r>
          </w:p>
        </w:tc>
      </w:tr>
      <w:tr w:rsidR="006823F2" w14:paraId="11D001C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4A68520" w14:textId="4B5E40E4" w:rsidR="006823F2" w:rsidRPr="006823F2" w:rsidRDefault="006823F2" w:rsidP="006823F2">
            <w:pPr>
              <w:pStyle w:val="Contenido"/>
              <w:rPr>
                <w:b w:val="0"/>
                <w:bCs w:val="0"/>
              </w:rPr>
            </w:pPr>
            <w:r w:rsidRPr="006823F2">
              <w:rPr>
                <w:b w:val="0"/>
                <w:bCs w:val="0"/>
              </w:rPr>
              <w:t>Fecha inicio y Fecha fin</w:t>
            </w:r>
          </w:p>
        </w:tc>
        <w:tc>
          <w:tcPr>
            <w:tcW w:w="3354" w:type="dxa"/>
          </w:tcPr>
          <w:p w14:paraId="734DEFCB" w14:textId="43A6DE29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3828" w:type="dxa"/>
          </w:tcPr>
          <w:p w14:paraId="0FF5306A" w14:textId="73A59D03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4394" w:type="dxa"/>
          </w:tcPr>
          <w:p w14:paraId="4C4F1B1D" w14:textId="33857F4A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</w:tr>
    </w:tbl>
    <w:p w14:paraId="3ADAA044" w14:textId="77777777" w:rsidR="009254C8" w:rsidRDefault="009254C8" w:rsidP="006823F2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319FF4ED" w:rsidR="00CD528B" w:rsidRDefault="00CD528B" w:rsidP="00D077E9">
      <w:pPr>
        <w:pStyle w:val="Ttulo1"/>
        <w:rPr>
          <w:noProof/>
        </w:rPr>
      </w:pPr>
      <w:r>
        <w:lastRenderedPageBreak/>
        <w:t>Referencias</w:t>
      </w:r>
    </w:p>
    <w:sectPr w:rsidR="00CD528B" w:rsidSect="00D605E2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81B26" w14:textId="77777777" w:rsidR="00C927D0" w:rsidRDefault="00C927D0">
      <w:r>
        <w:separator/>
      </w:r>
    </w:p>
    <w:p w14:paraId="0D764B5D" w14:textId="77777777" w:rsidR="00C927D0" w:rsidRDefault="00C927D0"/>
  </w:endnote>
  <w:endnote w:type="continuationSeparator" w:id="0">
    <w:p w14:paraId="42AC27BB" w14:textId="77777777" w:rsidR="00C927D0" w:rsidRDefault="00C927D0">
      <w:r>
        <w:continuationSeparator/>
      </w:r>
    </w:p>
    <w:p w14:paraId="617CFF75" w14:textId="77777777" w:rsidR="00C927D0" w:rsidRDefault="00C927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C1A0C" w14:textId="77777777" w:rsidR="00C927D0" w:rsidRDefault="00C927D0">
      <w:r>
        <w:separator/>
      </w:r>
    </w:p>
    <w:p w14:paraId="300FF73B" w14:textId="77777777" w:rsidR="00C927D0" w:rsidRDefault="00C927D0"/>
  </w:footnote>
  <w:footnote w:type="continuationSeparator" w:id="0">
    <w:p w14:paraId="785C3406" w14:textId="77777777" w:rsidR="00C927D0" w:rsidRDefault="00C927D0">
      <w:r>
        <w:continuationSeparator/>
      </w:r>
    </w:p>
    <w:p w14:paraId="0444B375" w14:textId="77777777" w:rsidR="00C927D0" w:rsidRDefault="00C927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782054">
    <w:abstractNumId w:val="3"/>
  </w:num>
  <w:num w:numId="2" w16cid:durableId="360932870">
    <w:abstractNumId w:val="1"/>
  </w:num>
  <w:num w:numId="3" w16cid:durableId="1349987165">
    <w:abstractNumId w:val="2"/>
  </w:num>
  <w:num w:numId="4" w16cid:durableId="117803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2482E"/>
    <w:rsid w:val="00025F21"/>
    <w:rsid w:val="00050324"/>
    <w:rsid w:val="000747A0"/>
    <w:rsid w:val="00095785"/>
    <w:rsid w:val="000A0150"/>
    <w:rsid w:val="000C2408"/>
    <w:rsid w:val="000D534D"/>
    <w:rsid w:val="000E63C9"/>
    <w:rsid w:val="00130E9D"/>
    <w:rsid w:val="00150A6D"/>
    <w:rsid w:val="0016376F"/>
    <w:rsid w:val="001656F9"/>
    <w:rsid w:val="00185B35"/>
    <w:rsid w:val="001907F3"/>
    <w:rsid w:val="001C714F"/>
    <w:rsid w:val="001F2BC8"/>
    <w:rsid w:val="001F5F6B"/>
    <w:rsid w:val="00243EBC"/>
    <w:rsid w:val="00246A35"/>
    <w:rsid w:val="00284348"/>
    <w:rsid w:val="002A457D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0FC7"/>
    <w:rsid w:val="004110DE"/>
    <w:rsid w:val="0044085A"/>
    <w:rsid w:val="0049787F"/>
    <w:rsid w:val="004A72C3"/>
    <w:rsid w:val="004B21A5"/>
    <w:rsid w:val="004E5FEE"/>
    <w:rsid w:val="005037F0"/>
    <w:rsid w:val="00515F13"/>
    <w:rsid w:val="00516A86"/>
    <w:rsid w:val="005275F6"/>
    <w:rsid w:val="00537527"/>
    <w:rsid w:val="0055634D"/>
    <w:rsid w:val="00572102"/>
    <w:rsid w:val="005E1A92"/>
    <w:rsid w:val="005F1BB0"/>
    <w:rsid w:val="00635B71"/>
    <w:rsid w:val="00635BB7"/>
    <w:rsid w:val="00656C4D"/>
    <w:rsid w:val="006823F2"/>
    <w:rsid w:val="00691FB6"/>
    <w:rsid w:val="006C39EC"/>
    <w:rsid w:val="006E5716"/>
    <w:rsid w:val="00715043"/>
    <w:rsid w:val="007302B3"/>
    <w:rsid w:val="00730733"/>
    <w:rsid w:val="007309A6"/>
    <w:rsid w:val="00730E3A"/>
    <w:rsid w:val="00736AAF"/>
    <w:rsid w:val="00744A05"/>
    <w:rsid w:val="0074686A"/>
    <w:rsid w:val="00765B2A"/>
    <w:rsid w:val="00783A34"/>
    <w:rsid w:val="007C6B52"/>
    <w:rsid w:val="007D16C5"/>
    <w:rsid w:val="007D29BD"/>
    <w:rsid w:val="007E3616"/>
    <w:rsid w:val="008043A5"/>
    <w:rsid w:val="00862FE4"/>
    <w:rsid w:val="0086389A"/>
    <w:rsid w:val="0087605E"/>
    <w:rsid w:val="008941AE"/>
    <w:rsid w:val="008B1FEE"/>
    <w:rsid w:val="008B5FDB"/>
    <w:rsid w:val="008B6530"/>
    <w:rsid w:val="00903C32"/>
    <w:rsid w:val="00914F5E"/>
    <w:rsid w:val="00916B16"/>
    <w:rsid w:val="009173B9"/>
    <w:rsid w:val="009254C8"/>
    <w:rsid w:val="0093335D"/>
    <w:rsid w:val="0093613E"/>
    <w:rsid w:val="00943026"/>
    <w:rsid w:val="00966B81"/>
    <w:rsid w:val="00977F79"/>
    <w:rsid w:val="009C7720"/>
    <w:rsid w:val="00A16718"/>
    <w:rsid w:val="00A23AFA"/>
    <w:rsid w:val="00A31B3E"/>
    <w:rsid w:val="00A532F3"/>
    <w:rsid w:val="00A8489E"/>
    <w:rsid w:val="00AB02A7"/>
    <w:rsid w:val="00AC29F3"/>
    <w:rsid w:val="00AD1BC9"/>
    <w:rsid w:val="00B231E5"/>
    <w:rsid w:val="00B8192F"/>
    <w:rsid w:val="00BD5728"/>
    <w:rsid w:val="00C02B87"/>
    <w:rsid w:val="00C4086D"/>
    <w:rsid w:val="00C927D0"/>
    <w:rsid w:val="00CA1896"/>
    <w:rsid w:val="00CB123B"/>
    <w:rsid w:val="00CB5B28"/>
    <w:rsid w:val="00CD528B"/>
    <w:rsid w:val="00CF5371"/>
    <w:rsid w:val="00D0323A"/>
    <w:rsid w:val="00D0559F"/>
    <w:rsid w:val="00D064B5"/>
    <w:rsid w:val="00D077E9"/>
    <w:rsid w:val="00D42CB7"/>
    <w:rsid w:val="00D5413D"/>
    <w:rsid w:val="00D570A9"/>
    <w:rsid w:val="00D605E2"/>
    <w:rsid w:val="00D64D4F"/>
    <w:rsid w:val="00D70D02"/>
    <w:rsid w:val="00D770C7"/>
    <w:rsid w:val="00D86945"/>
    <w:rsid w:val="00D90290"/>
    <w:rsid w:val="00DC5997"/>
    <w:rsid w:val="00DC706A"/>
    <w:rsid w:val="00DD152F"/>
    <w:rsid w:val="00DE213F"/>
    <w:rsid w:val="00DF027C"/>
    <w:rsid w:val="00E00A32"/>
    <w:rsid w:val="00E22ACD"/>
    <w:rsid w:val="00E2330B"/>
    <w:rsid w:val="00E45FC0"/>
    <w:rsid w:val="00E620B0"/>
    <w:rsid w:val="00E81B40"/>
    <w:rsid w:val="00EF555B"/>
    <w:rsid w:val="00F027BB"/>
    <w:rsid w:val="00F11DCF"/>
    <w:rsid w:val="00F162EA"/>
    <w:rsid w:val="00F52D27"/>
    <w:rsid w:val="00F56D14"/>
    <w:rsid w:val="00F757CE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476239" w:rsidRDefault="002A3259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CEC514602C9C41ABB2694092C63DB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E558F-33B5-49CA-9196-5F1E0EA9000B}"/>
      </w:docPartPr>
      <w:docPartBody>
        <w:p w:rsidR="00476239" w:rsidRDefault="002A3259">
          <w:pPr>
            <w:pStyle w:val="CEC514602C9C41ABB2694092C63DBD58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BD9461F4A18B4E2F958D8FD57C3BF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B2235-EA6F-43EC-A68D-419E34F82A53}"/>
      </w:docPartPr>
      <w:docPartBody>
        <w:p w:rsidR="00476239" w:rsidRDefault="002A3259">
          <w:pPr>
            <w:pStyle w:val="BD9461F4A18B4E2F958D8FD57C3BFE0A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0D4FAD"/>
    <w:rsid w:val="002A3259"/>
    <w:rsid w:val="003E0FC7"/>
    <w:rsid w:val="00476239"/>
    <w:rsid w:val="004A116A"/>
    <w:rsid w:val="00527D5C"/>
    <w:rsid w:val="00691FB6"/>
    <w:rsid w:val="007021D9"/>
    <w:rsid w:val="007D29BD"/>
    <w:rsid w:val="00914F5E"/>
    <w:rsid w:val="009B0278"/>
    <w:rsid w:val="00A95906"/>
    <w:rsid w:val="00C86924"/>
    <w:rsid w:val="00CB123B"/>
    <w:rsid w:val="00DC5997"/>
    <w:rsid w:val="00E45FC0"/>
    <w:rsid w:val="00E9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  <w:style w:type="paragraph" w:customStyle="1" w:styleId="CEC514602C9C41ABB2694092C63DBD58">
    <w:name w:val="CEC514602C9C41ABB2694092C63DBD58"/>
  </w:style>
  <w:style w:type="paragraph" w:customStyle="1" w:styleId="BD9461F4A18B4E2F958D8FD57C3BFE0A">
    <w:name w:val="BD9461F4A18B4E2F958D8FD57C3BFE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Stiven Mejía, Miguel Mosquera, Marvin Santiago Aguiño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122</TotalTime>
  <Pages>10</Pages>
  <Words>1207</Words>
  <Characters>6639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MIGUEL ANGEL MOSQUERA SANCHEZ</cp:lastModifiedBy>
  <cp:revision>9</cp:revision>
  <cp:lastPrinted>2006-08-01T17:47:00Z</cp:lastPrinted>
  <dcterms:created xsi:type="dcterms:W3CDTF">2026-02-19T16:41:00Z</dcterms:created>
  <dcterms:modified xsi:type="dcterms:W3CDTF">2026-02-26T00:59:00Z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